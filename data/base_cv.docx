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tbl>
      <w:tblPr>
        <w:tblStyle w:val="TableGrid"/>
        <w:tblpPr w:leftFromText="180" w:rightFromText="180" w:vertAnchor="page" w:horzAnchor="margin" w:tblpY="1"/>
        <w:tblW w:w="122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42" w:type="dxa"/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6907"/>
        <w:gridCol w:w="5340"/>
      </w:tblGrid>
      <w:tr w:rsidR="005F5EA9" w:rsidTr="01FAF9D1" w14:paraId="5213AADD" w14:textId="77777777">
        <w:trPr>
          <w:trHeight w:val="1159"/>
        </w:trPr>
        <w:tc>
          <w:tcPr>
            <w:tcW w:w="12247" w:type="dxa"/>
            <w:gridSpan w:val="2"/>
            <w:shd w:val="clear" w:color="auto" w:fill="26323A"/>
            <w:tcMar/>
          </w:tcPr>
          <w:p w:rsidRPr="006B0B07" w:rsidR="005F5EA9" w:rsidP="00B77C75" w:rsidRDefault="008A2C6C" w14:paraId="1C8CE3E8" w14:textId="4761D04F">
            <w:pPr>
              <w:pStyle w:val="Subtitle"/>
              <w:rPr>
                <w:rFonts w:asciiTheme="majorHAnsi" w:hAnsiTheme="majorHAnsi"/>
                <w:b/>
                <w:color w:val="FFFFFF" w:themeColor="background1"/>
                <w:sz w:val="44"/>
                <w:szCs w:val="44"/>
              </w:rPr>
            </w:pPr>
            <w:r w:rsidRPr="6B6F1C06" w:rsidR="008A2C6C">
              <w:rPr>
                <w:rFonts w:ascii="Century Gothic" w:hAnsi="Century Gothic" w:asciiTheme="majorAscii" w:hAnsiTheme="majorAscii"/>
                <w:b w:val="1"/>
                <w:bCs w:val="1"/>
                <w:color w:val="FFFFFF" w:themeColor="background1"/>
                <w:spacing w:val="0"/>
                <w:w w:val="92"/>
                <w:sz w:val="44"/>
                <w:szCs w:val="44"/>
              </w:rPr>
              <w:t>Joe McGir</w:t>
            </w:r>
            <w:r w:rsidRPr="6B6F1C06" w:rsidR="008A2C6C">
              <w:rPr>
                <w:rFonts w:ascii="Century Gothic" w:hAnsi="Century Gothic" w:asciiTheme="majorAscii" w:hAnsiTheme="majorAscii"/>
                <w:b w:val="1"/>
                <w:bCs w:val="1"/>
                <w:color w:val="FFFFFF" w:themeColor="background1"/>
                <w:spacing w:val="16"/>
                <w:w w:val="92"/>
                <w:sz w:val="44"/>
                <w:szCs w:val="44"/>
              </w:rPr>
              <w:t>r</w:t>
            </w:r>
          </w:p>
          <w:p w:rsidRPr="005F5EA9" w:rsidR="005F5EA9" w:rsidP="005F5EA9" w:rsidRDefault="005F5EA9" w14:paraId="640FED68" w14:textId="557DE351">
            <w:r w:rsidRPr="6B6F1C06" w:rsidR="4D6EB20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2F2F2" w:themeColor="background1" w:themeTint="FF" w:themeShade="F2"/>
                <w:sz w:val="24"/>
                <w:szCs w:val="24"/>
                <w:u w:val="none"/>
                <w:lang w:val="en-US"/>
              </w:rPr>
              <w:t>Software Engineer – Python | Linux | Cloud | ML</w:t>
            </w:r>
          </w:p>
        </w:tc>
      </w:tr>
      <w:tr w:rsidR="004B6E61" w:rsidTr="01FAF9D1" w14:paraId="5C43C531" w14:textId="77777777">
        <w:trPr>
          <w:trHeight w:val="14151"/>
        </w:trPr>
        <w:tc>
          <w:tcPr>
            <w:tcW w:w="6907" w:type="dxa"/>
            <w:shd w:val="clear" w:color="auto" w:fill="auto"/>
            <w:tcMar/>
          </w:tcPr>
          <w:p w:rsidR="7FEDAB1A" w:rsidP="6A7E7DFD" w:rsidRDefault="7FEDAB1A" w14:paraId="7DAFC5C0" w14:textId="2FE316A8">
            <w:pPr>
              <w:pStyle w:val="Normal"/>
              <w:rPr>
                <w:rFonts w:ascii="Century Gothic" w:hAnsi="Century Gothic" w:eastAsia="Century Gothic" w:cs="Century Gothic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6A7E7DFD" w:rsidR="7FEDAB1A"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  <w:t xml:space="preserve">Software Engineer with 7+ years’ experience building and shipping scalable applications across frontend, backend, and cloud infrastructure. Strong background in Python and AWS, with a focus on delivering end-to-end features, from product requirements </w:t>
            </w:r>
            <w:r w:rsidRPr="6A7E7DFD" w:rsidR="2CEE1B3A"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  <w:t>through to</w:t>
            </w:r>
            <w:r w:rsidRPr="6A7E7DFD" w:rsidR="7FEDAB1A"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  <w:t xml:space="preserve"> production deployment. Experienced in fast-moving environments, owning problems from design to delivery.</w:t>
            </w:r>
          </w:p>
          <w:p w:rsidR="14727F64" w:rsidP="14727F64" w:rsidRDefault="14727F64" w14:paraId="4BA26783" w14:textId="4FCBEC6F">
            <w:pPr>
              <w:pStyle w:val="Normal"/>
              <w:rPr>
                <w:rFonts w:ascii="Century Gothic" w:hAnsi="Century Gothic" w:eastAsia="Century Gothic" w:cs="Century Gothic"/>
                <w:b w:val="0"/>
                <w:bCs w:val="0"/>
                <w:noProof w:val="0"/>
                <w:sz w:val="18"/>
                <w:szCs w:val="18"/>
                <w:lang w:val="en-US"/>
              </w:rPr>
            </w:pPr>
          </w:p>
          <w:p w:rsidR="22D36102" w:rsidP="14727F64" w:rsidRDefault="22D36102" w14:paraId="080826CE" w14:textId="426C18A2">
            <w:pPr>
              <w:pStyle w:val="Heading4"/>
              <w:rPr>
                <w:color w:val="26323A"/>
              </w:rPr>
            </w:pPr>
            <w:r w:rsidRPr="14727F64" w:rsidR="22D36102">
              <w:rPr>
                <w:color w:val="26323A"/>
              </w:rPr>
              <w:t>Origin Energy - Senior Software Engineer</w:t>
            </w:r>
          </w:p>
          <w:p w:rsidR="22D36102" w:rsidP="14727F64" w:rsidRDefault="22D36102" w14:paraId="126E7B86" w14:textId="2F6BC09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22D36102">
              <w:rPr/>
              <w:t>(Contract)</w:t>
            </w:r>
          </w:p>
          <w:p w:rsidR="66E1D806" w:rsidP="3C7B9B4C" w:rsidRDefault="66E1D806" w14:paraId="196CDB4D" w14:textId="39C5162C">
            <w:pPr>
              <w:pStyle w:val="Date"/>
              <w:spacing w:after="240"/>
              <w:rPr>
                <w:i w:val="1"/>
                <w:iCs w:val="1"/>
                <w:color w:val="26323A"/>
              </w:rPr>
            </w:pPr>
            <w:r w:rsidRPr="3C7B9B4C" w:rsidR="66E1D806">
              <w:rPr>
                <w:i w:val="1"/>
                <w:iCs w:val="1"/>
                <w:color w:val="26323A"/>
              </w:rPr>
              <w:t>Nov 2025</w:t>
            </w:r>
            <w:r w:rsidRPr="3C7B9B4C" w:rsidR="22D36102">
              <w:rPr>
                <w:i w:val="1"/>
                <w:iCs w:val="1"/>
                <w:color w:val="26323A"/>
              </w:rPr>
              <w:t xml:space="preserve"> – </w:t>
            </w:r>
            <w:r w:rsidRPr="3C7B9B4C" w:rsidR="7BAA1B5C">
              <w:rPr>
                <w:i w:val="1"/>
                <w:iCs w:val="1"/>
                <w:color w:val="26323A"/>
              </w:rPr>
              <w:t>April 2025</w:t>
            </w:r>
            <w:r w:rsidRPr="3C7B9B4C" w:rsidR="22E638C6">
              <w:rPr>
                <w:i w:val="1"/>
                <w:iCs w:val="1"/>
                <w:color w:val="26323A"/>
              </w:rPr>
              <w:t>, Sydney</w:t>
            </w:r>
          </w:p>
          <w:p w:rsidR="213B2576" w:rsidP="6A7E7DFD" w:rsidRDefault="213B2576" w14:paraId="2294A64B" w14:textId="17E58E96">
            <w:pPr>
              <w:spacing w:before="240" w:beforeAutospacing="off" w:after="24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6A7E7DFD" w:rsidR="213B257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Worked on Origin’s Virtual Power Plant SaaS platform, orchestrating distributed energy assets at scale.</w:t>
            </w:r>
          </w:p>
          <w:p w:rsidR="2BD09F22" w:rsidP="3C478C09" w:rsidRDefault="2BD09F22" w14:paraId="33BD8AAB" w14:textId="4DC947CF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240" w:beforeAutospacing="off" w:after="240" w:afterAutospacing="off" w:line="259" w:lineRule="auto"/>
              <w:ind w:left="720" w:right="0" w:hanging="36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3C478C09" w:rsidR="2BD09F2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Owned ambiguous product requirements end-to-end, translating them into scalable backend solutions through stakeholder collaboration </w:t>
            </w:r>
          </w:p>
          <w:p w:rsidR="2BD09F22" w:rsidP="3C478C09" w:rsidRDefault="2BD09F22" w14:paraId="5C630331" w14:textId="23AF745D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3C478C09" w:rsidR="2BD09F2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Designed and implemented event-driven microservices using Python and AWS (Lambda, SNS, SQS), enabling orchestration of thousands of assets </w:t>
            </w:r>
          </w:p>
          <w:p w:rsidR="2BD09F22" w:rsidP="3C478C09" w:rsidRDefault="2BD09F22" w14:paraId="35F1B76D" w14:textId="36D62E4E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3C478C09" w:rsidR="2BD09F2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Led design discussions and code reviews, improving system design, maintainability, and adoption of SOLID principles </w:t>
            </w:r>
          </w:p>
          <w:p w:rsidR="2BD09F22" w:rsidP="3C478C09" w:rsidRDefault="2BD09F22" w14:paraId="77247D36" w14:textId="409A193B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3C478C09" w:rsidR="2BD09F2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Improved system performance by reducing query latency from 4s to 500ms through indexing and optimised data access </w:t>
            </w:r>
          </w:p>
          <w:p w:rsidR="2BD09F22" w:rsidP="3C478C09" w:rsidRDefault="2BD09F22" w14:paraId="27266F5D" w14:textId="2E587E8A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3C478C09" w:rsidR="2BD09F2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Redesigned multi-tenant queueing architecture using shared queues with fair-queueing, improving scalability and eliminating noisy-neighbour issues</w:t>
            </w:r>
          </w:p>
          <w:p w:rsidR="22D36102" w:rsidP="6A7E7DFD" w:rsidRDefault="22D36102" w14:paraId="198D94C5" w14:textId="26AF3CD6">
            <w:pPr>
              <w:spacing w:before="240" w:beforeAutospacing="off" w:after="240" w:afterAutospacing="off"/>
            </w:pPr>
            <w:r w:rsidRPr="0E737739" w:rsidR="22D36102">
              <w:rPr>
                <w:rFonts w:ascii="Century Gothic" w:hAnsi="Century Gothic" w:eastAsia="Century Gothic" w:cs="Century Gothic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Ski</w:t>
            </w:r>
            <w:r w:rsidRPr="0E737739" w:rsidR="01F96EBA">
              <w:rPr>
                <w:rFonts w:ascii="Century Gothic" w:hAnsi="Century Gothic" w:eastAsia="Century Gothic" w:cs="Century Gothic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lls: </w:t>
            </w:r>
            <w:r w:rsidRPr="0E737739" w:rsidR="01F96EB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Python, AWS, FastAPI, Postgres, Docker, </w:t>
            </w:r>
            <w:r w:rsidRPr="0E737739" w:rsidR="01F96EB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</w:t>
            </w:r>
            <w:r w:rsidRPr="0E737739" w:rsidR="3320BC69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ithub </w:t>
            </w:r>
            <w:r w:rsidRPr="0E737739" w:rsidR="01F96EB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Actions</w:t>
            </w:r>
          </w:p>
          <w:p w:rsidR="57E6BE54" w:rsidP="57E6BE54" w:rsidRDefault="57E6BE54" w14:paraId="19682C24" w14:textId="31F94BB7">
            <w:pPr>
              <w:pStyle w:val="Heading4"/>
              <w:rPr>
                <w:color w:val="26323A"/>
              </w:rPr>
            </w:pPr>
            <w:r w:rsidRPr="30672968" w:rsidR="6DFD4755">
              <w:rPr>
                <w:color w:val="26323A"/>
              </w:rPr>
              <w:t>CGI (formerly BJSS)</w:t>
            </w:r>
            <w:r w:rsidRPr="30672968" w:rsidR="6958A4A5">
              <w:rPr>
                <w:color w:val="26323A"/>
              </w:rPr>
              <w:t>– Senior Software Engineer</w:t>
            </w:r>
          </w:p>
          <w:p w:rsidR="57E6BE54" w:rsidP="01FAF9D1" w:rsidRDefault="57E6BE54" w14:paraId="77609DF9" w14:textId="15419FB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12905F49">
              <w:rPr/>
              <w:t xml:space="preserve">Client: </w:t>
            </w:r>
            <w:r w:rsidRPr="01FAF9D1" w:rsidR="53663E02"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  <w:t>Macquarie</w:t>
            </w:r>
          </w:p>
          <w:p w:rsidR="57E6BE54" w:rsidP="3C7B9B4C" w:rsidRDefault="57E6BE54" w14:paraId="4884704A" w14:textId="0FE594FE">
            <w:pPr>
              <w:pStyle w:val="Date"/>
              <w:spacing w:after="240"/>
              <w:rPr>
                <w:i w:val="1"/>
                <w:iCs w:val="1"/>
                <w:color w:val="26323A"/>
              </w:rPr>
            </w:pPr>
            <w:r w:rsidRPr="3C7B9B4C" w:rsidR="51A78EEA">
              <w:rPr>
                <w:i w:val="1"/>
                <w:iCs w:val="1"/>
                <w:color w:val="26323A"/>
              </w:rPr>
              <w:t xml:space="preserve">July </w:t>
            </w:r>
            <w:r w:rsidRPr="3C7B9B4C" w:rsidR="6958A4A5">
              <w:rPr>
                <w:i w:val="1"/>
                <w:iCs w:val="1"/>
                <w:color w:val="26323A"/>
              </w:rPr>
              <w:t xml:space="preserve">2024 – </w:t>
            </w:r>
            <w:r w:rsidRPr="3C7B9B4C" w:rsidR="2F662FB8">
              <w:rPr>
                <w:i w:val="1"/>
                <w:iCs w:val="1"/>
                <w:color w:val="26323A"/>
              </w:rPr>
              <w:t xml:space="preserve">Nov 2025 </w:t>
            </w:r>
            <w:r w:rsidRPr="3C7B9B4C" w:rsidR="6958A4A5">
              <w:rPr>
                <w:i w:val="1"/>
                <w:iCs w:val="1"/>
                <w:color w:val="26323A"/>
              </w:rPr>
              <w:t>/ Melbourne</w:t>
            </w:r>
          </w:p>
          <w:p w:rsidR="05A989F3" w:rsidRDefault="05A989F3" w14:paraId="1712B63D" w14:textId="31D342E9">
            <w:r w:rsidRPr="32C5EEAC" w:rsidR="620C4E5E"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  <w:t>Part of a 3-person team leading the cloud migration of a latency-sensitive FX trading system from on-prem to AWS (EKS, PostgreSQL), with zero production disruption.</w:t>
            </w:r>
          </w:p>
          <w:p w:rsidR="173C6DF4" w:rsidP="32C5EEAC" w:rsidRDefault="173C6DF4" w14:paraId="52FAAA39" w14:textId="3E572EEC">
            <w:pPr>
              <w:pStyle w:val="ListParagraph"/>
              <w:numPr>
                <w:ilvl w:val="0"/>
                <w:numId w:val="4"/>
              </w:numPr>
              <w:bidi w:val="0"/>
              <w:spacing w:before="240" w:beforeAutospacing="off" w:after="240" w:afterAutospacing="off"/>
              <w:rPr>
                <w:noProof w:val="0"/>
                <w:color w:val="auto"/>
                <w:sz w:val="18"/>
                <w:szCs w:val="18"/>
                <w:lang w:val="en-GB"/>
              </w:rPr>
            </w:pPr>
            <w:r w:rsidRPr="32C5EEAC" w:rsidR="173C6DF4">
              <w:rPr>
                <w:noProof w:val="0"/>
                <w:lang w:val="en-GB"/>
              </w:rPr>
              <w:t>Assessed 94+ legacy services for EKS readiness and delivered a risk-mitigated migration plan, securing client approval and ensuring continuity.</w:t>
            </w:r>
          </w:p>
          <w:p w:rsidR="5F2BD722" w:rsidP="32C5EEAC" w:rsidRDefault="5F2BD722" w14:paraId="719788A2" w14:textId="7E84AC00">
            <w:pPr>
              <w:pStyle w:val="ListParagraph"/>
              <w:numPr>
                <w:ilvl w:val="0"/>
                <w:numId w:val="4"/>
              </w:numPr>
              <w:bidi w:val="0"/>
              <w:spacing w:before="240" w:beforeAutospacing="off" w:after="240" w:afterAutospacing="off"/>
              <w:rPr>
                <w:noProof w:val="0"/>
                <w:lang w:val="en-GB"/>
              </w:rPr>
            </w:pPr>
            <w:r w:rsidRPr="32C5EEAC" w:rsidR="5F2BD722">
              <w:rPr>
                <w:noProof w:val="0"/>
                <w:lang w:val="en-GB"/>
              </w:rPr>
              <w:t xml:space="preserve">Designed a Strangler-based </w:t>
            </w:r>
            <w:r w:rsidRPr="32C5EEAC" w:rsidR="220C0180">
              <w:rPr>
                <w:noProof w:val="0"/>
                <w:lang w:val="en-GB"/>
              </w:rPr>
              <w:t>EKS migration</w:t>
            </w:r>
            <w:r w:rsidRPr="32C5EEAC" w:rsidR="5F2BD722">
              <w:rPr>
                <w:noProof w:val="0"/>
                <w:lang w:val="en-GB"/>
              </w:rPr>
              <w:t xml:space="preserve"> with hybrid messaging</w:t>
            </w:r>
            <w:r w:rsidRPr="32C5EEAC" w:rsidR="7FEF75BA">
              <w:rPr>
                <w:noProof w:val="0"/>
                <w:lang w:val="en-GB"/>
              </w:rPr>
              <w:t>.</w:t>
            </w:r>
            <w:r w:rsidRPr="32C5EEAC" w:rsidR="5F2BD722">
              <w:rPr>
                <w:noProof w:val="0"/>
                <w:lang w:val="en-GB"/>
              </w:rPr>
              <w:t xml:space="preserve"> </w:t>
            </w:r>
            <w:r w:rsidRPr="32C5EEAC" w:rsidR="18386989">
              <w:rPr>
                <w:noProof w:val="0"/>
                <w:lang w:val="en-GB"/>
              </w:rPr>
              <w:t>M</w:t>
            </w:r>
            <w:r w:rsidRPr="32C5EEAC" w:rsidR="2277CB4D">
              <w:rPr>
                <w:noProof w:val="0"/>
                <w:lang w:val="en-GB"/>
              </w:rPr>
              <w:t xml:space="preserve">igrated </w:t>
            </w:r>
            <w:r w:rsidRPr="32C5EEAC" w:rsidR="2277CB4D">
              <w:rPr>
                <w:noProof w:val="0"/>
                <w:lang w:val="en-GB"/>
              </w:rPr>
              <w:t>11 apps to UAT and 1 to Prod</w:t>
            </w:r>
            <w:r w:rsidRPr="32C5EEAC" w:rsidR="5F2BD722">
              <w:rPr>
                <w:noProof w:val="0"/>
                <w:lang w:val="en-GB"/>
              </w:rPr>
              <w:t xml:space="preserve"> with zero disruption to</w:t>
            </w:r>
            <w:r w:rsidRPr="32C5EEAC" w:rsidR="69152AFB">
              <w:rPr>
                <w:noProof w:val="0"/>
                <w:lang w:val="en-GB"/>
              </w:rPr>
              <w:t xml:space="preserve"> the</w:t>
            </w:r>
            <w:r w:rsidRPr="32C5EEAC" w:rsidR="5F2BD722">
              <w:rPr>
                <w:noProof w:val="0"/>
                <w:lang w:val="en-GB"/>
              </w:rPr>
              <w:t xml:space="preserve"> legacy system.</w:t>
            </w:r>
          </w:p>
          <w:p w:rsidR="5F2BD722" w:rsidP="32C5EEAC" w:rsidRDefault="5F2BD722" w14:paraId="18CE0CBD" w14:textId="6698387E">
            <w:pPr>
              <w:pStyle w:val="ListParagraph"/>
              <w:numPr>
                <w:ilvl w:val="0"/>
                <w:numId w:val="4"/>
              </w:numPr>
              <w:bidi w:val="0"/>
              <w:spacing w:before="240" w:beforeAutospacing="off" w:after="240" w:afterAutospacing="off"/>
              <w:rPr>
                <w:noProof w:val="0"/>
                <w:lang w:val="en-GB"/>
              </w:rPr>
            </w:pPr>
            <w:r w:rsidRPr="32C5EEAC" w:rsidR="5F2BD722">
              <w:rPr>
                <w:noProof w:val="0"/>
                <w:lang w:val="en-GB"/>
              </w:rPr>
              <w:t xml:space="preserve">Led </w:t>
            </w:r>
            <w:r w:rsidRPr="32C5EEAC" w:rsidR="75E66931">
              <w:rPr>
                <w:noProof w:val="0"/>
                <w:lang w:val="en-GB"/>
              </w:rPr>
              <w:t xml:space="preserve">the </w:t>
            </w:r>
            <w:r w:rsidRPr="32C5EEAC" w:rsidR="5F2BD722">
              <w:rPr>
                <w:noProof w:val="0"/>
                <w:lang w:val="en-GB"/>
              </w:rPr>
              <w:t xml:space="preserve">technical migration of 11 </w:t>
            </w:r>
            <w:r w:rsidRPr="32C5EEAC" w:rsidR="08BDECE0">
              <w:rPr>
                <w:noProof w:val="0"/>
                <w:lang w:val="en-GB"/>
              </w:rPr>
              <w:t>tech</w:t>
            </w:r>
            <w:r w:rsidRPr="32C5EEAC" w:rsidR="5F2BD722">
              <w:rPr>
                <w:noProof w:val="0"/>
                <w:lang w:val="en-GB"/>
              </w:rPr>
              <w:t xml:space="preserve"> stacks (Java, Scala, Python, JBoss, FIX</w:t>
            </w:r>
            <w:r w:rsidRPr="32C5EEAC" w:rsidR="5F2BD722">
              <w:rPr>
                <w:noProof w:val="0"/>
                <w:lang w:val="en-GB"/>
              </w:rPr>
              <w:t>) into Kubernetes; reengineered integrations</w:t>
            </w:r>
            <w:r w:rsidRPr="32C5EEAC" w:rsidR="08FC7DCC">
              <w:rPr>
                <w:noProof w:val="0"/>
                <w:lang w:val="en-GB"/>
              </w:rPr>
              <w:t xml:space="preserve">, </w:t>
            </w:r>
            <w:r w:rsidRPr="32C5EEAC" w:rsidR="5F2BD722">
              <w:rPr>
                <w:noProof w:val="0"/>
                <w:lang w:val="en-GB"/>
              </w:rPr>
              <w:t xml:space="preserve">config, </w:t>
            </w:r>
            <w:r w:rsidRPr="32C5EEAC" w:rsidR="23417FCD">
              <w:rPr>
                <w:noProof w:val="0"/>
                <w:lang w:val="en-GB"/>
              </w:rPr>
              <w:t>creating templates to standardise and speed up future work.</w:t>
            </w:r>
          </w:p>
          <w:p w:rsidR="1C5F7717" w:rsidP="15CA1403" w:rsidRDefault="1C5F7717" w14:paraId="45E8483A" w14:textId="209BE0AF">
            <w:pPr>
              <w:pStyle w:val="ListParagraph"/>
              <w:numPr>
                <w:ilvl w:val="0"/>
                <w:numId w:val="4"/>
              </w:numPr>
              <w:bidi w:val="0"/>
              <w:spacing w:before="240" w:beforeAutospacing="off" w:after="240" w:afterAutospacing="off"/>
              <w:rPr>
                <w:noProof w:val="0"/>
                <w:sz w:val="18"/>
                <w:szCs w:val="18"/>
                <w:lang w:val="en-GB"/>
              </w:rPr>
            </w:pPr>
            <w:r w:rsidRPr="32C5EEAC" w:rsidR="1C5F7717">
              <w:rPr>
                <w:noProof w:val="0"/>
                <w:lang w:val="en-GB"/>
              </w:rPr>
              <w:t>Con</w:t>
            </w:r>
            <w:r w:rsidRPr="32C5EEAC" w:rsidR="246CF5F7">
              <w:rPr>
                <w:noProof w:val="0"/>
                <w:lang w:val="en-GB"/>
              </w:rPr>
              <w:t xml:space="preserve">tainerised </w:t>
            </w:r>
            <w:r w:rsidRPr="32C5EEAC" w:rsidR="1C5F7717">
              <w:rPr>
                <w:noProof w:val="0"/>
                <w:lang w:val="en-GB"/>
              </w:rPr>
              <w:t>and deployed the system locally with Docker and Kind, resolving networking issues like missing proxy certificates; Improved developer iteration speed 3x</w:t>
            </w:r>
            <w:r w:rsidRPr="32C5EEAC" w:rsidR="087BFEFF">
              <w:rPr>
                <w:noProof w:val="0"/>
                <w:lang w:val="en-GB"/>
              </w:rPr>
              <w:t>.</w:t>
            </w:r>
          </w:p>
          <w:p w:rsidR="65B83C7D" w:rsidP="32C5EEAC" w:rsidRDefault="65B83C7D" w14:paraId="3FE0AF01" w14:textId="1D615E95">
            <w:pPr>
              <w:pStyle w:val="ListParagraph"/>
              <w:numPr>
                <w:ilvl w:val="0"/>
                <w:numId w:val="4"/>
              </w:numPr>
              <w:bidi w:val="0"/>
              <w:spacing w:before="240" w:beforeAutospacing="off" w:after="240" w:afterAutospacing="off"/>
              <w:rPr>
                <w:noProof w:val="0"/>
                <w:sz w:val="18"/>
                <w:szCs w:val="18"/>
                <w:lang w:val="en-GB"/>
              </w:rPr>
            </w:pPr>
            <w:r w:rsidRPr="32C5EEAC" w:rsidR="65B83C7D">
              <w:rPr>
                <w:noProof w:val="0"/>
                <w:lang w:val="en-GB"/>
              </w:rPr>
              <w:t>Cut e2e test time from 6h to &lt;30m by parallelising scenarios as Kubernetes Jobs; enabled shift-left testing and faster feedback cycles.</w:t>
            </w:r>
          </w:p>
          <w:p w:rsidR="2F092E7B" w:rsidP="15CA1403" w:rsidRDefault="2F092E7B" w14:paraId="092D50F7" w14:textId="269B4EAA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240" w:beforeAutospacing="off" w:after="240" w:afterAutospacing="off" w:line="259" w:lineRule="auto"/>
              <w:ind w:left="720" w:right="0" w:hanging="360"/>
              <w:jc w:val="left"/>
              <w:rPr>
                <w:noProof w:val="0"/>
                <w:lang w:val="en-GB"/>
              </w:rPr>
            </w:pPr>
            <w:r w:rsidRPr="15CA1403" w:rsidR="2989A166">
              <w:rPr>
                <w:noProof w:val="0"/>
                <w:lang w:val="en-GB"/>
              </w:rPr>
              <w:t xml:space="preserve">Developed </w:t>
            </w:r>
            <w:r w:rsidRPr="15CA1403" w:rsidR="60C06BCB">
              <w:rPr>
                <w:noProof w:val="0"/>
                <w:lang w:val="en-GB"/>
              </w:rPr>
              <w:t xml:space="preserve">scalable CI/CD </w:t>
            </w:r>
            <w:r w:rsidRPr="15CA1403" w:rsidR="16EB111E">
              <w:rPr>
                <w:noProof w:val="0"/>
                <w:lang w:val="en-GB"/>
              </w:rPr>
              <w:t xml:space="preserve">pipelines </w:t>
            </w:r>
            <w:r w:rsidRPr="15CA1403" w:rsidR="60C06BCB">
              <w:rPr>
                <w:noProof w:val="0"/>
                <w:lang w:val="en-GB"/>
              </w:rPr>
              <w:t xml:space="preserve">with Bamboo and </w:t>
            </w:r>
            <w:r w:rsidRPr="15CA1403" w:rsidR="60C06BCB">
              <w:rPr>
                <w:noProof w:val="0"/>
                <w:lang w:val="en-GB"/>
              </w:rPr>
              <w:t>ArgoCD</w:t>
            </w:r>
            <w:r w:rsidRPr="15CA1403" w:rsidR="60C06BCB">
              <w:rPr>
                <w:noProof w:val="0"/>
                <w:lang w:val="en-GB"/>
              </w:rPr>
              <w:t>.</w:t>
            </w:r>
            <w:r w:rsidRPr="15CA1403" w:rsidR="0ABF5068">
              <w:rPr>
                <w:noProof w:val="0"/>
                <w:lang w:val="en-GB"/>
              </w:rPr>
              <w:t xml:space="preserve"> </w:t>
            </w:r>
            <w:r w:rsidRPr="15CA1403" w:rsidR="42171777">
              <w:rPr>
                <w:noProof w:val="0"/>
                <w:lang w:val="en-GB"/>
              </w:rPr>
              <w:t>Enabled zero-downtime deployments across multiple environments.</w:t>
            </w:r>
          </w:p>
          <w:p w:rsidR="58326B2C" w:rsidP="32C5EEAC" w:rsidRDefault="58326B2C" w14:paraId="6CC2B7D7" w14:textId="7AD792FE">
            <w:pPr>
              <w:pStyle w:val="ListParagraph"/>
              <w:numPr>
                <w:ilvl w:val="0"/>
                <w:numId w:val="4"/>
              </w:numPr>
              <w:bidi w:val="0"/>
              <w:spacing w:before="240" w:beforeAutospacing="off" w:after="240" w:afterAutospacing="off"/>
              <w:rPr>
                <w:noProof w:val="0"/>
                <w:lang w:val="en-GB"/>
              </w:rPr>
            </w:pPr>
            <w:r w:rsidRPr="32C5EEAC" w:rsidR="0CC412C1">
              <w:rPr>
                <w:noProof w:val="0"/>
                <w:lang w:val="en-GB"/>
              </w:rPr>
              <w:t>Migra</w:t>
            </w:r>
            <w:r w:rsidRPr="32C5EEAC" w:rsidR="0EE44B15">
              <w:rPr>
                <w:noProof w:val="0"/>
                <w:lang w:val="en-GB"/>
              </w:rPr>
              <w:t xml:space="preserve">ted secret management to Vault </w:t>
            </w:r>
            <w:r w:rsidRPr="32C5EEAC" w:rsidR="10D66570">
              <w:rPr>
                <w:noProof w:val="0"/>
                <w:lang w:val="en-GB"/>
              </w:rPr>
              <w:t xml:space="preserve">using the Vault </w:t>
            </w:r>
            <w:r w:rsidRPr="32C5EEAC" w:rsidR="0EE44B15">
              <w:rPr>
                <w:noProof w:val="0"/>
                <w:lang w:val="en-GB"/>
              </w:rPr>
              <w:t>ESO</w:t>
            </w:r>
            <w:r w:rsidRPr="32C5EEAC" w:rsidR="491EDFDE">
              <w:rPr>
                <w:noProof w:val="0"/>
                <w:lang w:val="en-GB"/>
              </w:rPr>
              <w:t xml:space="preserve">. </w:t>
            </w:r>
            <w:r w:rsidRPr="32C5EEAC" w:rsidR="491EDFDE">
              <w:rPr>
                <w:noProof w:val="0"/>
                <w:lang w:val="en-GB"/>
              </w:rPr>
              <w:t>Elim</w:t>
            </w:r>
            <w:r w:rsidRPr="32C5EEAC" w:rsidR="1DDD8C38">
              <w:rPr>
                <w:noProof w:val="0"/>
                <w:lang w:val="en-GB"/>
              </w:rPr>
              <w:t xml:space="preserve">inated </w:t>
            </w:r>
            <w:r w:rsidRPr="32C5EEAC" w:rsidR="18CE4374">
              <w:rPr>
                <w:noProof w:val="0"/>
                <w:lang w:val="en-GB"/>
              </w:rPr>
              <w:t>1</w:t>
            </w:r>
            <w:r w:rsidRPr="32C5EEAC" w:rsidR="60D80836">
              <w:rPr>
                <w:noProof w:val="0"/>
                <w:lang w:val="en-GB"/>
              </w:rPr>
              <w:t>0% of h</w:t>
            </w:r>
            <w:r w:rsidRPr="32C5EEAC" w:rsidR="491EDFDE">
              <w:rPr>
                <w:noProof w:val="0"/>
                <w:lang w:val="en-GB"/>
              </w:rPr>
              <w:t>ardcoded secrets</w:t>
            </w:r>
            <w:r w:rsidRPr="32C5EEAC" w:rsidR="23280CA1">
              <w:rPr>
                <w:noProof w:val="0"/>
                <w:lang w:val="en-GB"/>
              </w:rPr>
              <w:t xml:space="preserve"> and enabl</w:t>
            </w:r>
            <w:r w:rsidRPr="32C5EEAC" w:rsidR="22AC920B">
              <w:rPr>
                <w:noProof w:val="0"/>
                <w:lang w:val="en-GB"/>
              </w:rPr>
              <w:t>ed</w:t>
            </w:r>
            <w:r w:rsidRPr="32C5EEAC" w:rsidR="23280CA1">
              <w:rPr>
                <w:noProof w:val="0"/>
                <w:lang w:val="en-GB"/>
              </w:rPr>
              <w:t xml:space="preserve"> secure runtime injection and rotation.</w:t>
            </w:r>
          </w:p>
          <w:p w:rsidR="24594E26" w:rsidP="15CA1403" w:rsidRDefault="24594E26" w14:paraId="3BDFFEA0" w14:textId="7B78377B">
            <w:pPr>
              <w:pStyle w:val="ListParagraph"/>
              <w:numPr>
                <w:ilvl w:val="0"/>
                <w:numId w:val="4"/>
              </w:numPr>
              <w:bidi w:val="0"/>
              <w:spacing w:before="240" w:beforeAutospacing="off" w:after="240" w:afterAutospacing="off"/>
              <w:rPr>
                <w:noProof w:val="0"/>
                <w:lang w:val="en-GB"/>
              </w:rPr>
            </w:pPr>
            <w:r w:rsidRPr="15CA1403" w:rsidR="1E16E287">
              <w:rPr>
                <w:noProof w:val="0"/>
                <w:lang w:val="en-GB"/>
              </w:rPr>
              <w:t>Applied disciplined Git workflows (rebases, cherry-picks, history hygiene)</w:t>
            </w:r>
            <w:r w:rsidRPr="15CA1403" w:rsidR="0E535876">
              <w:rPr>
                <w:noProof w:val="0"/>
                <w:lang w:val="en-GB"/>
              </w:rPr>
              <w:t xml:space="preserve"> to </w:t>
            </w:r>
            <w:r w:rsidRPr="15CA1403" w:rsidR="0E535876">
              <w:rPr>
                <w:noProof w:val="0"/>
                <w:lang w:val="en-GB"/>
              </w:rPr>
              <w:t>maintain</w:t>
            </w:r>
            <w:r w:rsidRPr="15CA1403" w:rsidR="0E535876">
              <w:rPr>
                <w:noProof w:val="0"/>
                <w:lang w:val="en-GB"/>
              </w:rPr>
              <w:t xml:space="preserve"> stability</w:t>
            </w:r>
            <w:r w:rsidRPr="15CA1403" w:rsidR="4A106BBA">
              <w:rPr>
                <w:noProof w:val="0"/>
                <w:lang w:val="en-GB"/>
              </w:rPr>
              <w:t>. Achieved</w:t>
            </w:r>
            <w:r w:rsidRPr="15CA1403" w:rsidR="1B77DBC8">
              <w:rPr>
                <w:noProof w:val="0"/>
                <w:lang w:val="en-GB"/>
              </w:rPr>
              <w:t xml:space="preserve"> no disruption</w:t>
            </w:r>
            <w:r w:rsidRPr="15CA1403" w:rsidR="4A106BBA">
              <w:rPr>
                <w:noProof w:val="0"/>
                <w:lang w:val="en-GB"/>
              </w:rPr>
              <w:t xml:space="preserve"> </w:t>
            </w:r>
            <w:r w:rsidRPr="15CA1403" w:rsidR="434EAD23">
              <w:rPr>
                <w:noProof w:val="0"/>
                <w:lang w:val="en-GB"/>
              </w:rPr>
              <w:t>during parallel</w:t>
            </w:r>
            <w:r w:rsidRPr="15CA1403" w:rsidR="4F2FAACA">
              <w:rPr>
                <w:noProof w:val="0"/>
                <w:lang w:val="en-GB"/>
              </w:rPr>
              <w:t xml:space="preserve"> </w:t>
            </w:r>
            <w:r w:rsidRPr="15CA1403" w:rsidR="5C9677D1">
              <w:rPr>
                <w:noProof w:val="0"/>
                <w:lang w:val="en-GB"/>
              </w:rPr>
              <w:t>Java 17 upgrade.</w:t>
            </w:r>
          </w:p>
          <w:p w:rsidR="056679B6" w:rsidP="0E737739" w:rsidRDefault="056679B6" w14:paraId="6AC944AE" w14:textId="734EB19E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noProof w:val="0"/>
                <w:sz w:val="18"/>
                <w:szCs w:val="18"/>
                <w:lang w:val="en-GB"/>
              </w:rPr>
            </w:pPr>
            <w:r w:rsidRPr="0E737739" w:rsidR="0EE44B15">
              <w:rPr>
                <w:noProof w:val="0"/>
                <w:lang w:val="en-GB"/>
              </w:rPr>
              <w:t xml:space="preserve">Delivered regular technical demos and </w:t>
            </w:r>
            <w:r w:rsidRPr="0E737739" w:rsidR="0EE44B15">
              <w:rPr>
                <w:noProof w:val="0"/>
                <w:lang w:val="en-GB"/>
              </w:rPr>
              <w:t>showcases</w:t>
            </w:r>
            <w:r w:rsidRPr="0E737739" w:rsidR="0EE44B15">
              <w:rPr>
                <w:noProof w:val="0"/>
                <w:lang w:val="en-GB"/>
              </w:rPr>
              <w:t xml:space="preserve">, consistently exceeding Statement of Work deadlines; this strong delivery and client confidence secured three </w:t>
            </w:r>
            <w:r w:rsidRPr="0E737739" w:rsidR="0EE44B15">
              <w:rPr>
                <w:noProof w:val="0"/>
                <w:lang w:val="en-GB"/>
              </w:rPr>
              <w:t>additional</w:t>
            </w:r>
            <w:r w:rsidRPr="0E737739" w:rsidR="0EE44B15">
              <w:rPr>
                <w:noProof w:val="0"/>
                <w:lang w:val="en-GB"/>
              </w:rPr>
              <w:t xml:space="preserve"> projects, generating over $</w:t>
            </w:r>
            <w:r w:rsidRPr="0E737739" w:rsidR="7FAF6136">
              <w:rPr>
                <w:noProof w:val="0"/>
                <w:lang w:val="en-GB"/>
              </w:rPr>
              <w:t>800k</w:t>
            </w:r>
            <w:r w:rsidRPr="0E737739" w:rsidR="0EE44B15">
              <w:rPr>
                <w:noProof w:val="0"/>
                <w:lang w:val="en-GB"/>
              </w:rPr>
              <w:t xml:space="preserve"> in revenue.</w:t>
            </w:r>
          </w:p>
          <w:p w:rsidR="056679B6" w:rsidP="0E737739" w:rsidRDefault="056679B6" w14:paraId="438A1D9B" w14:textId="18CD07AC">
            <w:pPr>
              <w:pStyle w:val="Normal"/>
              <w:spacing w:before="240" w:beforeAutospacing="off" w:after="24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E737739" w:rsidR="0102D0A8">
              <w:rPr>
                <w:rFonts w:ascii="Century Gothic" w:hAnsi="Century Gothic" w:eastAsia="Century Gothic" w:cs="Century Gothic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Skills: </w:t>
            </w:r>
            <w:r w:rsidRPr="0E737739" w:rsidR="0102D0A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Python, K</w:t>
            </w:r>
            <w:r w:rsidRPr="0E737739" w:rsidR="2148FB69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8</w:t>
            </w:r>
            <w:r w:rsidRPr="0E737739" w:rsidR="0102D0A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s, </w:t>
            </w:r>
            <w:r w:rsidRPr="0E737739" w:rsidR="6DBDDA3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AWS, </w:t>
            </w:r>
            <w:r w:rsidRPr="0E737739" w:rsidR="0102D0A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Docker,</w:t>
            </w:r>
            <w:r w:rsidRPr="0E737739" w:rsidR="0102D0A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0E737739" w:rsidR="0B19112F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ArgoC</w:t>
            </w:r>
            <w:r w:rsidRPr="0E737739" w:rsidR="0B19112F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</w:t>
            </w:r>
            <w:r w:rsidRPr="0E737739" w:rsidR="0102D0A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, Java, Bash, Postgres</w:t>
            </w:r>
          </w:p>
          <w:p w:rsidR="57E6BE54" w:rsidP="57E6BE54" w:rsidRDefault="57E6BE54" w14:paraId="04460BCA" w14:textId="7D405A2D">
            <w:pPr>
              <w:pStyle w:val="Heading4"/>
              <w:rPr>
                <w:color w:val="26323A"/>
              </w:rPr>
            </w:pPr>
            <w:r w:rsidRPr="30672968" w:rsidR="178E7BFA">
              <w:rPr>
                <w:color w:val="26323A"/>
              </w:rPr>
              <w:t>CGI (formerly BJSS)</w:t>
            </w:r>
            <w:r w:rsidRPr="30672968" w:rsidR="6958A4A5">
              <w:rPr>
                <w:color w:val="26323A"/>
              </w:rPr>
              <w:t xml:space="preserve"> – Senior Software Engineer</w:t>
            </w:r>
            <w:r w:rsidRPr="30672968" w:rsidR="6103541C">
              <w:rPr>
                <w:color w:val="26323A"/>
              </w:rPr>
              <w:t>/Data Analysis</w:t>
            </w:r>
          </w:p>
          <w:p w:rsidR="6958A4A5" w:rsidP="01FAF9D1" w:rsidRDefault="6958A4A5" w14:paraId="3DF5D42B" w14:textId="64C8702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12905F49">
              <w:rPr/>
              <w:t xml:space="preserve">Client: </w:t>
            </w:r>
            <w:r w:rsidRPr="01FAF9D1" w:rsidR="1C51790D"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  <w:t>Macquarie</w:t>
            </w:r>
          </w:p>
          <w:p w:rsidR="57E6BE54" w:rsidP="056679B6" w:rsidRDefault="57E6BE54" w14:paraId="7319B20A" w14:textId="5328C624">
            <w:pPr>
              <w:pStyle w:val="Date"/>
              <w:spacing w:after="240"/>
              <w:rPr>
                <w:i w:val="1"/>
                <w:iCs w:val="1"/>
                <w:color w:val="26323A"/>
              </w:rPr>
            </w:pPr>
            <w:r w:rsidRPr="01D4E232" w:rsidR="6958A4A5">
              <w:rPr>
                <w:i w:val="1"/>
                <w:iCs w:val="1"/>
                <w:color w:val="26323A"/>
              </w:rPr>
              <w:t>June 2024 – July</w:t>
            </w:r>
            <w:r w:rsidRPr="01D4E232" w:rsidR="202DF756">
              <w:rPr>
                <w:i w:val="1"/>
                <w:iCs w:val="1"/>
                <w:color w:val="26323A"/>
              </w:rPr>
              <w:t xml:space="preserve"> 2024</w:t>
            </w:r>
            <w:r w:rsidRPr="01D4E232" w:rsidR="6958A4A5">
              <w:rPr>
                <w:i w:val="1"/>
                <w:iCs w:val="1"/>
                <w:color w:val="26323A"/>
              </w:rPr>
              <w:t>/ Melbourne</w:t>
            </w:r>
          </w:p>
          <w:p w:rsidR="69038B08" w:rsidP="01D4E232" w:rsidRDefault="69038B08" w14:paraId="6EB335FE" w14:textId="305E8C97">
            <w:pPr>
              <w:suppressLineNumbers w:val="0"/>
              <w:spacing w:before="240" w:beforeAutospacing="off" w:after="240" w:afterAutospacing="off" w:line="259" w:lineRule="auto"/>
              <w:ind/>
            </w:pPr>
            <w:r w:rsidRPr="01D4E232" w:rsidR="7192735D"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  <w:t>Delivered cost analysis supporting the bank’s enterprise-wide cloud migration and planned global data centre exit by 2025.</w:t>
            </w:r>
          </w:p>
          <w:p w:rsidR="69038B08" w:rsidP="01D4E232" w:rsidRDefault="69038B08" w14:paraId="654251AC" w14:textId="25263751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noProof w:val="0"/>
                <w:sz w:val="18"/>
                <w:szCs w:val="18"/>
                <w:lang w:val="en-US"/>
              </w:rPr>
            </w:pPr>
            <w:r w:rsidRPr="01D4E232" w:rsidR="47DA0017">
              <w:rPr>
                <w:b w:val="0"/>
                <w:bCs w:val="0"/>
                <w:noProof w:val="0"/>
                <w:lang w:val="en-US"/>
              </w:rPr>
              <w:t>Developed</w:t>
            </w:r>
            <w:r w:rsidRPr="01D4E232" w:rsidR="47DA0017">
              <w:rPr>
                <w:b w:val="0"/>
                <w:bCs w:val="0"/>
                <w:noProof w:val="0"/>
                <w:lang w:val="en-US"/>
              </w:rPr>
              <w:t xml:space="preserve"> </w:t>
            </w:r>
            <w:r w:rsidRPr="01D4E232" w:rsidR="47DA0017">
              <w:rPr>
                <w:noProof w:val="0"/>
                <w:lang w:val="en-US"/>
              </w:rPr>
              <w:t xml:space="preserve">Python scripts with Pandas to </w:t>
            </w:r>
            <w:r w:rsidRPr="01D4E232" w:rsidR="47DA0017">
              <w:rPr>
                <w:noProof w:val="0"/>
                <w:lang w:val="en-US"/>
              </w:rPr>
              <w:t>analyse</w:t>
            </w:r>
            <w:r w:rsidRPr="01D4E232" w:rsidR="47DA0017">
              <w:rPr>
                <w:noProof w:val="0"/>
                <w:lang w:val="en-US"/>
              </w:rPr>
              <w:t xml:space="preserve"> data from ~1500 assets and 350+ apps, extracting on-prem resource usage and cloud TCO estimates. </w:t>
            </w:r>
            <w:r w:rsidRPr="01D4E232" w:rsidR="616F37C6">
              <w:rPr>
                <w:noProof w:val="0"/>
                <w:lang w:val="en-US"/>
              </w:rPr>
              <w:t>E</w:t>
            </w:r>
            <w:r w:rsidRPr="01D4E232" w:rsidR="47DA0017">
              <w:rPr>
                <w:noProof w:val="0"/>
                <w:lang w:val="en-US"/>
              </w:rPr>
              <w:t>nabled a high-level business case that secured divisional support for cloud migration.</w:t>
            </w:r>
          </w:p>
          <w:p w:rsidR="69038B08" w:rsidP="01D4E232" w:rsidRDefault="69038B08" w14:paraId="2F47668C" w14:textId="77C0B731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1D4E232" w:rsidR="12D8B22A">
              <w:rPr>
                <w:b w:val="0"/>
                <w:bCs w:val="0"/>
                <w:noProof w:val="0"/>
                <w:lang w:val="en-US"/>
              </w:rPr>
              <w:t xml:space="preserve">Refactored analysis scripts into a modular OOP/functional hybrid framework with </w:t>
            </w:r>
            <w:r w:rsidRPr="01D4E232" w:rsidR="12D8B22A">
              <w:rPr>
                <w:b w:val="0"/>
                <w:bCs w:val="0"/>
                <w:noProof w:val="0"/>
                <w:lang w:val="en-US"/>
              </w:rPr>
              <w:t>parameteri</w:t>
            </w:r>
            <w:r w:rsidRPr="01D4E232" w:rsidR="6AA3F63E">
              <w:rPr>
                <w:b w:val="0"/>
                <w:bCs w:val="0"/>
                <w:noProof w:val="0"/>
                <w:lang w:val="en-US"/>
              </w:rPr>
              <w:t>s</w:t>
            </w:r>
            <w:r w:rsidRPr="01D4E232" w:rsidR="12D8B22A">
              <w:rPr>
                <w:b w:val="0"/>
                <w:bCs w:val="0"/>
                <w:noProof w:val="0"/>
                <w:lang w:val="en-US"/>
              </w:rPr>
              <w:t>ed</w:t>
            </w:r>
            <w:r w:rsidRPr="01D4E232" w:rsidR="12D8B22A">
              <w:rPr>
                <w:b w:val="0"/>
                <w:bCs w:val="0"/>
                <w:noProof w:val="0"/>
                <w:lang w:val="en-US"/>
              </w:rPr>
              <w:t xml:space="preserve"> inputs. Supported evolving cost models and reduced turnaround time when assumptions changed.</w:t>
            </w:r>
          </w:p>
          <w:p w:rsidR="69038B08" w:rsidP="01D4E232" w:rsidRDefault="69038B08" w14:paraId="0B995DDE" w14:textId="004BFE93">
            <w:pPr>
              <w:pStyle w:val="ListParagraph"/>
              <w:numPr>
                <w:ilvl w:val="0"/>
                <w:numId w:val="24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6B6F1C06" w:rsidR="12D8B22A">
              <w:rPr>
                <w:b w:val="0"/>
                <w:bCs w:val="0"/>
                <w:noProof w:val="0"/>
                <w:lang w:val="en-US"/>
              </w:rPr>
              <w:t>Designed</w:t>
            </w:r>
            <w:r w:rsidRPr="6B6F1C06" w:rsidR="12D8B22A">
              <w:rPr>
                <w:b w:val="0"/>
                <w:bCs w:val="0"/>
                <w:noProof w:val="0"/>
                <w:lang w:val="en-US"/>
              </w:rPr>
              <w:t xml:space="preserve"> </w:t>
            </w:r>
            <w:r w:rsidRPr="6B6F1C06" w:rsidR="12D8B22A">
              <w:rPr>
                <w:noProof w:val="0"/>
                <w:lang w:val="en-US"/>
              </w:rPr>
              <w:t xml:space="preserve">a 5-year AWS cost forecasting model in Python, </w:t>
            </w:r>
            <w:r w:rsidRPr="6B6F1C06" w:rsidR="12D8B22A">
              <w:rPr>
                <w:noProof w:val="0"/>
                <w:lang w:val="en-US"/>
              </w:rPr>
              <w:t>identifying</w:t>
            </w:r>
            <w:r w:rsidRPr="6B6F1C06" w:rsidR="12D8B22A">
              <w:rPr>
                <w:noProof w:val="0"/>
                <w:lang w:val="en-US"/>
              </w:rPr>
              <w:t xml:space="preserve"> a 67% saving over 3 years and helping BJSS secure the FX platform migration phase.</w:t>
            </w:r>
          </w:p>
          <w:p w:rsidR="57E6BE54" w:rsidP="6B6F1C06" w:rsidRDefault="57E6BE54" w14:paraId="73C0D034" w14:textId="37B6BACB">
            <w:pPr>
              <w:spacing w:before="240" w:beforeAutospacing="off" w:after="24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6B6F1C06" w:rsidR="3F95B7F4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Skills:</w:t>
            </w:r>
            <w:r w:rsidRPr="6B6F1C06" w:rsidR="3F95B7F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Python, Pandas, AWS, Cost Modelling, Data Analysis</w:t>
            </w:r>
          </w:p>
          <w:p w:rsidR="57E6BE54" w:rsidP="57E6BE54" w:rsidRDefault="57E6BE54" w14:paraId="687CE82A" w14:textId="7111F89B">
            <w:pPr>
              <w:pStyle w:val="Heading4"/>
              <w:rPr>
                <w:color w:val="26323A"/>
              </w:rPr>
            </w:pPr>
            <w:r w:rsidRPr="30672968" w:rsidR="7CAB32BA">
              <w:rPr>
                <w:color w:val="26323A"/>
              </w:rPr>
              <w:t>CGI (formerly BJSS)</w:t>
            </w:r>
            <w:r w:rsidRPr="30672968" w:rsidR="6958A4A5">
              <w:rPr>
                <w:color w:val="26323A"/>
              </w:rPr>
              <w:t xml:space="preserve"> – Senior Software Engineer</w:t>
            </w:r>
          </w:p>
          <w:p w:rsidR="57E6BE54" w:rsidP="57E6BE54" w:rsidRDefault="57E6BE54" w14:paraId="3241962B" w14:textId="46561E47">
            <w:pPr>
              <w:spacing w:line="259" w:lineRule="auto"/>
              <w:rPr>
                <w:i/>
                <w:iCs/>
              </w:rPr>
            </w:pPr>
            <w:r>
              <w:t xml:space="preserve">Client: </w:t>
            </w:r>
            <w:r w:rsidRPr="57E6BE54">
              <w:rPr>
                <w:i/>
                <w:iCs/>
              </w:rPr>
              <w:t>Healthcare startup</w:t>
            </w:r>
          </w:p>
          <w:p w:rsidR="57E6BE54" w:rsidP="056679B6" w:rsidRDefault="57E6BE54" w14:paraId="7069544D" w14:textId="66CFF590">
            <w:pPr>
              <w:pStyle w:val="Date"/>
              <w:spacing w:after="240"/>
              <w:rPr>
                <w:i w:val="1"/>
                <w:iCs w:val="1"/>
                <w:color w:val="26323A"/>
              </w:rPr>
            </w:pPr>
            <w:r w:rsidRPr="056679B6" w:rsidR="57E6BE54">
              <w:rPr>
                <w:i w:val="1"/>
                <w:iCs w:val="1"/>
                <w:color w:val="26323A"/>
              </w:rPr>
              <w:t>April 2024 – June</w:t>
            </w:r>
            <w:r w:rsidRPr="056679B6" w:rsidR="61D21A42">
              <w:rPr>
                <w:i w:val="1"/>
                <w:iCs w:val="1"/>
                <w:color w:val="26323A"/>
              </w:rPr>
              <w:t xml:space="preserve"> 2024</w:t>
            </w:r>
            <w:r w:rsidRPr="056679B6" w:rsidR="57E6BE54">
              <w:rPr>
                <w:i w:val="1"/>
                <w:iCs w:val="1"/>
                <w:color w:val="26323A"/>
              </w:rPr>
              <w:t>/ Melbourne</w:t>
            </w:r>
          </w:p>
          <w:p w:rsidR="57E6BE54" w:rsidP="57E6BE54" w:rsidRDefault="57E6BE54" w14:paraId="2B880871" w14:textId="3AC3512E">
            <w:r w:rsidRPr="57E6BE54">
              <w:t xml:space="preserve">Worked as a frontend engineer, implementing new features and </w:t>
            </w:r>
            <w:proofErr w:type="spellStart"/>
            <w:r w:rsidRPr="57E6BE54">
              <w:t>optimising</w:t>
            </w:r>
            <w:proofErr w:type="spellEnd"/>
            <w:r w:rsidRPr="57E6BE54">
              <w:t xml:space="preserve"> some of the existing codebase and updated unit tests.</w:t>
            </w:r>
          </w:p>
          <w:p w:rsidR="57E6BE54" w:rsidP="57E6BE54" w:rsidRDefault="57E6BE54" w14:paraId="3BA911C1" w14:textId="06A85C97"/>
          <w:p w:rsidR="57E6BE54" w:rsidP="01D4E232" w:rsidRDefault="57E6BE54" w14:paraId="1DACA186" w14:textId="51846A37">
            <w:pPr>
              <w:pStyle w:val="ListParagraph"/>
              <w:numPr>
                <w:ilvl w:val="0"/>
                <w:numId w:val="23"/>
              </w:numPr>
              <w:rPr>
                <w:rFonts w:ascii="Poppins" w:hAnsi="Poppins" w:eastAsia="Poppins" w:cs="Poppins"/>
                <w:b w:val="0"/>
                <w:bCs w:val="0"/>
                <w:color w:val="212529"/>
                <w:sz w:val="18"/>
                <w:szCs w:val="18"/>
              </w:rPr>
            </w:pPr>
            <w:r w:rsidR="6958A4A5">
              <w:rPr>
                <w:b w:val="0"/>
                <w:bCs w:val="0"/>
              </w:rPr>
              <w:t xml:space="preserve">Implemented end-to-end OAuth authentication using Cognito and Amplify. </w:t>
            </w:r>
          </w:p>
          <w:p w:rsidR="57E6BE54" w:rsidP="01D4E232" w:rsidRDefault="57E6BE54" w14:paraId="5DC67565" w14:textId="5770F8DB">
            <w:pPr>
              <w:pStyle w:val="ListParagraph"/>
              <w:numPr>
                <w:ilvl w:val="0"/>
                <w:numId w:val="23"/>
              </w:numPr>
              <w:rPr>
                <w:rFonts w:ascii="Poppins" w:hAnsi="Poppins" w:eastAsia="Poppins" w:cs="Poppins"/>
                <w:b w:val="0"/>
                <w:bCs w:val="0"/>
                <w:color w:val="212529"/>
                <w:sz w:val="18"/>
                <w:szCs w:val="18"/>
              </w:rPr>
            </w:pPr>
            <w:r w:rsidR="6958A4A5">
              <w:rPr>
                <w:b w:val="0"/>
                <w:bCs w:val="0"/>
              </w:rPr>
              <w:t xml:space="preserve">Implemented a QR code authentication mechanism using </w:t>
            </w:r>
            <w:r w:rsidR="6958A4A5">
              <w:rPr>
                <w:b w:val="0"/>
                <w:bCs w:val="0"/>
              </w:rPr>
              <w:t>WebSockets</w:t>
            </w:r>
            <w:r w:rsidR="6958A4A5">
              <w:rPr>
                <w:b w:val="0"/>
                <w:bCs w:val="0"/>
              </w:rPr>
              <w:t xml:space="preserve"> for real-time </w:t>
            </w:r>
            <w:r w:rsidR="6958A4A5">
              <w:rPr>
                <w:b w:val="0"/>
                <w:bCs w:val="0"/>
              </w:rPr>
              <w:t>authorisation</w:t>
            </w:r>
            <w:r w:rsidR="6958A4A5">
              <w:rPr>
                <w:b w:val="0"/>
                <w:bCs w:val="0"/>
              </w:rPr>
              <w:t>.</w:t>
            </w:r>
          </w:p>
          <w:p w:rsidR="57E6BE54" w:rsidP="01D4E232" w:rsidRDefault="57E6BE54" w14:paraId="0685391E" w14:textId="30352A02">
            <w:pPr>
              <w:pStyle w:val="ListParagraph"/>
              <w:numPr>
                <w:ilvl w:val="0"/>
                <w:numId w:val="23"/>
              </w:numPr>
              <w:rPr>
                <w:rFonts w:ascii="Poppins" w:hAnsi="Poppins" w:eastAsia="Poppins" w:cs="Poppins"/>
                <w:b w:val="0"/>
                <w:bCs w:val="0"/>
                <w:color w:val="212529"/>
                <w:sz w:val="18"/>
                <w:szCs w:val="18"/>
              </w:rPr>
            </w:pPr>
            <w:r w:rsidR="57E6BE54">
              <w:rPr>
                <w:b w:val="0"/>
                <w:bCs w:val="0"/>
              </w:rPr>
              <w:t xml:space="preserve">Implemented an admin dashboard for Cognito using the </w:t>
            </w:r>
            <w:r w:rsidR="57E6BE54">
              <w:rPr>
                <w:b w:val="0"/>
                <w:bCs w:val="0"/>
              </w:rPr>
              <w:t>Shadcn</w:t>
            </w:r>
            <w:r w:rsidR="57E6BE54">
              <w:rPr>
                <w:b w:val="0"/>
                <w:bCs w:val="0"/>
              </w:rPr>
              <w:t xml:space="preserve"> </w:t>
            </w:r>
            <w:r w:rsidR="57E6BE54">
              <w:rPr>
                <w:b w:val="0"/>
                <w:bCs w:val="0"/>
              </w:rPr>
              <w:t>component</w:t>
            </w:r>
            <w:r w:rsidR="57E6BE54">
              <w:rPr>
                <w:b w:val="0"/>
                <w:bCs w:val="0"/>
              </w:rPr>
              <w:t xml:space="preserve"> library to reduce dev time.</w:t>
            </w:r>
          </w:p>
          <w:p w:rsidR="6958A4A5" w:rsidP="01D4E232" w:rsidRDefault="6958A4A5" w14:paraId="2D69224D" w14:textId="0485DE5E">
            <w:pPr>
              <w:pStyle w:val="ListParagraph"/>
              <w:numPr>
                <w:ilvl w:val="0"/>
                <w:numId w:val="23"/>
              </w:numPr>
              <w:rPr>
                <w:rFonts w:ascii="Poppins" w:hAnsi="Poppins" w:eastAsia="Poppins" w:cs="Poppins"/>
                <w:b w:val="0"/>
                <w:bCs w:val="0"/>
                <w:color w:val="212529"/>
                <w:sz w:val="18"/>
                <w:szCs w:val="18"/>
              </w:rPr>
            </w:pPr>
            <w:r w:rsidR="6958A4A5">
              <w:rPr>
                <w:b w:val="0"/>
                <w:bCs w:val="0"/>
              </w:rPr>
              <w:t xml:space="preserve">Used Next's built-in tools to </w:t>
            </w:r>
            <w:r w:rsidR="6958A4A5">
              <w:rPr>
                <w:b w:val="0"/>
                <w:bCs w:val="0"/>
              </w:rPr>
              <w:t>optimise</w:t>
            </w:r>
            <w:r w:rsidR="6958A4A5">
              <w:rPr>
                <w:b w:val="0"/>
                <w:bCs w:val="0"/>
              </w:rPr>
              <w:t xml:space="preserve"> fonts, images and Links using partial rendering and lazy loading where applicable.</w:t>
            </w:r>
          </w:p>
          <w:p w:rsidR="60CB8183" w:rsidP="6B6F1C06" w:rsidRDefault="60CB8183" w14:paraId="3D435451" w14:textId="58B69D0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  <w:i w:val="0"/>
                <w:iCs w:val="0"/>
              </w:rPr>
            </w:pPr>
            <w:r w:rsidRPr="6B6F1C06" w:rsidR="5263A2B3">
              <w:rPr>
                <w:b w:val="1"/>
                <w:bCs w:val="1"/>
                <w:i w:val="0"/>
                <w:iCs w:val="0"/>
              </w:rPr>
              <w:t>Skills:</w:t>
            </w:r>
            <w:r w:rsidRPr="6B6F1C06" w:rsidR="60CB8183">
              <w:rPr>
                <w:b w:val="1"/>
                <w:bCs w:val="1"/>
                <w:i w:val="0"/>
                <w:iCs w:val="0"/>
              </w:rPr>
              <w:t xml:space="preserve"> </w:t>
            </w:r>
            <w:r w:rsidRPr="6B6F1C06" w:rsidR="60CB8183">
              <w:rPr>
                <w:b w:val="0"/>
                <w:bCs w:val="0"/>
                <w:i w:val="0"/>
                <w:iCs w:val="0"/>
              </w:rPr>
              <w:t xml:space="preserve">Typescript, </w:t>
            </w:r>
            <w:r w:rsidRPr="6B6F1C06" w:rsidR="60CB8183">
              <w:rPr>
                <w:b w:val="0"/>
                <w:bCs w:val="0"/>
                <w:i w:val="0"/>
                <w:iCs w:val="0"/>
              </w:rPr>
              <w:t>NextJS</w:t>
            </w:r>
            <w:r w:rsidRPr="6B6F1C06" w:rsidR="60CB8183">
              <w:rPr>
                <w:b w:val="0"/>
                <w:bCs w:val="0"/>
                <w:i w:val="0"/>
                <w:iCs w:val="0"/>
              </w:rPr>
              <w:t xml:space="preserve">, React, AWS, Cognito, </w:t>
            </w:r>
            <w:r w:rsidRPr="6B6F1C06" w:rsidR="60CB8183">
              <w:rPr>
                <w:b w:val="0"/>
                <w:bCs w:val="0"/>
                <w:i w:val="0"/>
                <w:iCs w:val="0"/>
              </w:rPr>
              <w:t>Webso</w:t>
            </w:r>
            <w:r w:rsidRPr="6B6F1C06" w:rsidR="60CB8183">
              <w:rPr>
                <w:b w:val="0"/>
                <w:bCs w:val="0"/>
                <w:i w:val="0"/>
                <w:iCs w:val="0"/>
              </w:rPr>
              <w:t>ckets</w:t>
            </w:r>
          </w:p>
          <w:p w:rsidR="57E6BE54" w:rsidP="57E6BE54" w:rsidRDefault="57E6BE54" w14:paraId="5E83D68D" w14:textId="564F47FF">
            <w:pPr>
              <w:pStyle w:val="Heading4"/>
            </w:pPr>
          </w:p>
          <w:p w:rsidR="00E0654D" w:rsidP="30672968" w:rsidRDefault="00D503EC" w14:paraId="0B93FC88" w14:textId="41E3556B">
            <w:pPr>
              <w:pStyle w:val="Heading4"/>
              <w:rPr>
                <w:color w:val="26323A"/>
              </w:rPr>
            </w:pPr>
            <w:r w:rsidRPr="30672968" w:rsidR="517E139A">
              <w:rPr>
                <w:color w:val="26323A"/>
              </w:rPr>
              <w:t>CGI (formerly BJSS)</w:t>
            </w:r>
            <w:r w:rsidRPr="30672968" w:rsidR="477F422B">
              <w:rPr>
                <w:color w:val="26323A"/>
              </w:rPr>
              <w:t xml:space="preserve"> - Software Engineer</w:t>
            </w:r>
          </w:p>
          <w:p w:rsidRPr="00D503EC" w:rsidR="00D503EC" w:rsidP="00D503EC" w:rsidRDefault="00D503EC" w14:paraId="1FCD1C8B" w14:textId="303EBFCD">
            <w:pPr>
              <w:rPr>
                <w:i/>
                <w:iCs/>
              </w:rPr>
            </w:pPr>
            <w:r w:rsidRPr="00D503EC">
              <w:rPr>
                <w:i/>
                <w:iCs/>
              </w:rPr>
              <w:t>Client: NHS England</w:t>
            </w:r>
          </w:p>
          <w:p w:rsidR="3762EEAB" w:rsidP="3C7B9B4C" w:rsidRDefault="3762EEAB" w14:paraId="3E05ED8C" w14:textId="456B94B6">
            <w:pPr>
              <w:pStyle w:val="Date"/>
              <w:spacing w:after="240"/>
              <w:rPr>
                <w:i w:val="1"/>
                <w:iCs w:val="1"/>
                <w:color w:val="26323A"/>
              </w:rPr>
            </w:pPr>
            <w:r w:rsidRPr="3C7B9B4C" w:rsidR="3C3159E8">
              <w:rPr>
                <w:i w:val="1"/>
                <w:iCs w:val="1"/>
                <w:color w:val="26323A"/>
              </w:rPr>
              <w:t>June 2022 – March 2024/ Manchester</w:t>
            </w:r>
            <w:r w:rsidRPr="3C7B9B4C" w:rsidR="7206A5A8">
              <w:rPr>
                <w:i w:val="1"/>
                <w:iCs w:val="1"/>
                <w:color w:val="26323A"/>
              </w:rPr>
              <w:t>, UK</w:t>
            </w:r>
          </w:p>
          <w:p w:rsidR="7AEA49D0" w:rsidRDefault="7AEA49D0" w14:paraId="27BB96EB" w14:textId="1AE9B053">
            <w:r w:rsidRPr="01D4E232" w:rsidR="7AEA49D0"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  <w:t>Modernised a critical UK healthcare platform by delivering a scalable, fault-tolerant AWS serverless system with strong engineering focus on resilience, observability, and non-functional performance.</w:t>
            </w:r>
          </w:p>
          <w:p w:rsidR="1ED3B304" w:rsidP="01D4E232" w:rsidRDefault="1ED3B304" w14:paraId="457140CF" w14:textId="3B374200">
            <w:pPr>
              <w:pStyle w:val="ListParagraph"/>
              <w:numPr>
                <w:ilvl w:val="0"/>
                <w:numId w:val="25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n-US"/>
              </w:rPr>
            </w:pPr>
            <w:r w:rsidRPr="01D4E232" w:rsidR="1ED3B304">
              <w:rPr>
                <w:b w:val="0"/>
                <w:bCs w:val="0"/>
                <w:noProof w:val="0"/>
                <w:lang w:val="en-US"/>
              </w:rPr>
              <w:t>Developed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 xml:space="preserve"> production-grade Python services using AWS Lambda and Fargate, applying SOLID principles, Pythonic best practices, and outside-in TDD for maintainability.</w:t>
            </w:r>
          </w:p>
          <w:p w:rsidR="1ED3B304" w:rsidP="01D4E232" w:rsidRDefault="1ED3B304" w14:paraId="64E954B8" w14:textId="1D05BD28">
            <w:pPr>
              <w:pStyle w:val="ListParagraph"/>
              <w:numPr>
                <w:ilvl w:val="0"/>
                <w:numId w:val="25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1D4E232" w:rsidR="1ED3B304">
              <w:rPr>
                <w:b w:val="0"/>
                <w:bCs w:val="0"/>
                <w:noProof w:val="0"/>
                <w:lang w:val="en-US"/>
              </w:rPr>
              <w:t>Introduced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 xml:space="preserve"> 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>Pydantic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 xml:space="preserve"> for runtime validation to mitigate DynamoDB’s 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>schemaless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 xml:space="preserve"> design, improving reliability of the data access layer.</w:t>
            </w:r>
          </w:p>
          <w:p w:rsidR="1ED3B304" w:rsidP="01D4E232" w:rsidRDefault="1ED3B304" w14:paraId="3AC9684A" w14:textId="05C23ABF">
            <w:pPr>
              <w:pStyle w:val="ListParagraph"/>
              <w:numPr>
                <w:ilvl w:val="0"/>
                <w:numId w:val="25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1D4E232" w:rsidR="1ED3B304">
              <w:rPr>
                <w:b w:val="0"/>
                <w:bCs w:val="0"/>
                <w:noProof w:val="0"/>
                <w:lang w:val="en-US"/>
              </w:rPr>
              <w:t>Designed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 xml:space="preserve"> distributed workflows using SQS and SNS for asynchronous processing, ensuring fault tolerance, idempotency, and safe retries under concurrency.</w:t>
            </w:r>
          </w:p>
          <w:p w:rsidR="1ED3B304" w:rsidP="01D4E232" w:rsidRDefault="1ED3B304" w14:paraId="3B04B327" w14:textId="6ED384B2">
            <w:pPr>
              <w:pStyle w:val="ListParagraph"/>
              <w:numPr>
                <w:ilvl w:val="0"/>
                <w:numId w:val="25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1D4E232" w:rsidR="1ED3B304">
              <w:rPr>
                <w:b w:val="0"/>
                <w:bCs w:val="0"/>
                <w:noProof w:val="0"/>
                <w:lang w:val="en-US"/>
              </w:rPr>
              <w:t>Built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 xml:space="preserve"> a Python-based non-functional test suite covering performance, scalability, latency, and recovery, using Locust and custom orchestration tooling.</w:t>
            </w:r>
          </w:p>
          <w:p w:rsidR="1ED3B304" w:rsidP="01D4E232" w:rsidRDefault="1ED3B304" w14:paraId="66E033C9" w14:textId="2B87AB9A">
            <w:pPr>
              <w:pStyle w:val="ListParagraph"/>
              <w:numPr>
                <w:ilvl w:val="0"/>
                <w:numId w:val="25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1D4E232" w:rsidR="1ED3B304">
              <w:rPr>
                <w:b w:val="0"/>
                <w:bCs w:val="0"/>
                <w:noProof w:val="0"/>
                <w:lang w:val="en-US"/>
              </w:rPr>
              <w:t>Enhanced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 xml:space="preserve"> system observability with CloudWatch Insights and log 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>forwarding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 xml:space="preserve"> to Splunk via Kinesis Firehose; built dashboards to expose key metrics.</w:t>
            </w:r>
          </w:p>
          <w:p w:rsidR="1ED3B304" w:rsidP="01D4E232" w:rsidRDefault="1ED3B304" w14:paraId="33815846" w14:textId="0879C137">
            <w:pPr>
              <w:pStyle w:val="ListParagraph"/>
              <w:numPr>
                <w:ilvl w:val="0"/>
                <w:numId w:val="25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1D4E232" w:rsidR="1ED3B304">
              <w:rPr>
                <w:b w:val="0"/>
                <w:bCs w:val="0"/>
                <w:noProof w:val="0"/>
                <w:lang w:val="en-US"/>
              </w:rPr>
              <w:t>Led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 xml:space="preserve"> Chaos Engineering efforts using AWS Fault Injection Simulator; designed failure scenarios, ran controlled outages, and presented findings org-wide.</w:t>
            </w:r>
          </w:p>
          <w:p w:rsidR="1ED3B304" w:rsidP="01D4E232" w:rsidRDefault="1ED3B304" w14:paraId="5EEE17D1" w14:textId="5242DE5B">
            <w:pPr>
              <w:pStyle w:val="ListParagraph"/>
              <w:numPr>
                <w:ilvl w:val="0"/>
                <w:numId w:val="25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1D4E232" w:rsidR="1ED3B304">
              <w:rPr>
                <w:b w:val="0"/>
                <w:bCs w:val="0"/>
                <w:noProof w:val="0"/>
                <w:lang w:val="en-US"/>
              </w:rPr>
              <w:t>Reduced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 xml:space="preserve"> dependency vulnerabilities by 82% through SBOM generation, CVE scanning, and CI integration; co-led triage and remediation with security teams.</w:t>
            </w:r>
          </w:p>
          <w:p w:rsidR="1ED3B304" w:rsidP="01D4E232" w:rsidRDefault="1ED3B304" w14:paraId="62E89D7E" w14:textId="48A8510A">
            <w:pPr>
              <w:pStyle w:val="ListParagraph"/>
              <w:numPr>
                <w:ilvl w:val="0"/>
                <w:numId w:val="25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01D4E232" w:rsidR="1ED3B304">
              <w:rPr>
                <w:b w:val="0"/>
                <w:bCs w:val="0"/>
                <w:noProof w:val="0"/>
                <w:lang w:val="en-US"/>
              </w:rPr>
              <w:t>Contributed</w:t>
            </w:r>
            <w:r w:rsidRPr="01D4E232" w:rsidR="1ED3B304">
              <w:rPr>
                <w:b w:val="0"/>
                <w:bCs w:val="0"/>
                <w:noProof w:val="0"/>
                <w:lang w:val="en-US"/>
              </w:rPr>
              <w:t xml:space="preserve"> to frontend development in React, supporting new features and resolving bugs.</w:t>
            </w:r>
          </w:p>
          <w:p w:rsidR="1ED3B304" w:rsidP="01D4E232" w:rsidRDefault="1ED3B304" w14:paraId="528B82A9" w14:textId="4DB76DBF">
            <w:pPr>
              <w:pStyle w:val="ListParagraph"/>
              <w:numPr>
                <w:ilvl w:val="0"/>
                <w:numId w:val="25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6B6F1C06" w:rsidR="1ED3B304">
              <w:rPr>
                <w:b w:val="0"/>
                <w:bCs w:val="0"/>
                <w:noProof w:val="0"/>
                <w:lang w:val="en-US"/>
              </w:rPr>
              <w:t>Participated</w:t>
            </w:r>
            <w:r w:rsidRPr="6B6F1C06" w:rsidR="1ED3B304">
              <w:rPr>
                <w:b w:val="0"/>
                <w:bCs w:val="0"/>
                <w:noProof w:val="0"/>
                <w:lang w:val="en-US"/>
              </w:rPr>
              <w:t xml:space="preserve"> in wargaming exercises to test system resilience and incident response readiness</w:t>
            </w:r>
          </w:p>
          <w:p w:rsidR="009DE930" w:rsidP="0E737739" w:rsidRDefault="009DE930" w14:paraId="5F79F3AC" w14:textId="0BE09760">
            <w:pPr>
              <w:spacing w:before="240" w:beforeAutospacing="off" w:after="24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E737739" w:rsidR="009DE930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Skills:</w:t>
            </w:r>
            <w:r w:rsidRPr="0E737739" w:rsidR="009DE930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Python, AWS</w:t>
            </w:r>
            <w:r w:rsidRPr="0E737739" w:rsidR="2385CB7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, </w:t>
            </w:r>
            <w:r w:rsidRPr="0E737739" w:rsidR="01A8AFB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NoSQL</w:t>
            </w:r>
            <w:r w:rsidRPr="0E737739" w:rsidR="009DE930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, Splunk, Chaos Engineering, Terraform</w:t>
            </w:r>
          </w:p>
          <w:p w:rsidR="00D503EC" w:rsidP="30672968" w:rsidRDefault="00D503EC" w14:paraId="7B3BE965" w14:textId="7D704884">
            <w:pPr>
              <w:pStyle w:val="Normal"/>
            </w:pPr>
          </w:p>
          <w:p w:rsidR="00D503EC" w:rsidP="30672968" w:rsidRDefault="00D503EC" w14:paraId="36779F88" w14:textId="6D5FBCBD">
            <w:pPr>
              <w:pStyle w:val="Heading4"/>
              <w:rPr>
                <w:color w:val="26323A"/>
              </w:rPr>
            </w:pPr>
            <w:r w:rsidRPr="30672968" w:rsidR="104BE4D1">
              <w:rPr>
                <w:color w:val="26323A"/>
              </w:rPr>
              <w:t>CGI (formerly BJSS)</w:t>
            </w:r>
            <w:r w:rsidRPr="30672968" w:rsidR="477F422B">
              <w:rPr>
                <w:color w:val="26323A"/>
              </w:rPr>
              <w:t xml:space="preserve"> - Software Engineer</w:t>
            </w:r>
          </w:p>
          <w:p w:rsidRPr="00D503EC" w:rsidR="00D503EC" w:rsidP="01FAF9D1" w:rsidRDefault="00D503EC" w14:paraId="262FF45B" w14:textId="13CD6A0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1FAF9D1" w:rsidR="71C010F9">
              <w:rPr>
                <w:i w:val="1"/>
                <w:iCs w:val="1"/>
              </w:rPr>
              <w:t xml:space="preserve">Client: </w:t>
            </w:r>
            <w:r w:rsidRPr="01FAF9D1" w:rsidR="0E590958">
              <w:rPr>
                <w:i w:val="1"/>
                <w:iCs w:val="1"/>
              </w:rPr>
              <w:t>The Co-Op</w:t>
            </w:r>
          </w:p>
          <w:p w:rsidRPr="00D503EC" w:rsidR="00D503EC" w:rsidP="3C7B9B4C" w:rsidRDefault="00D503EC" w14:paraId="18BE19A2" w14:textId="09C999B3">
            <w:pPr>
              <w:pStyle w:val="Date"/>
              <w:spacing w:after="240"/>
              <w:rPr>
                <w:i w:val="1"/>
                <w:iCs w:val="1"/>
                <w:color w:val="26323A"/>
              </w:rPr>
            </w:pPr>
            <w:r w:rsidRPr="3C7B9B4C" w:rsidR="00D503EC">
              <w:rPr>
                <w:i w:val="1"/>
                <w:iCs w:val="1"/>
                <w:color w:val="26323A"/>
              </w:rPr>
              <w:t>Au</w:t>
            </w:r>
            <w:r w:rsidRPr="3C7B9B4C" w:rsidR="00BC7D53">
              <w:rPr>
                <w:i w:val="1"/>
                <w:iCs w:val="1"/>
                <w:color w:val="26323A"/>
              </w:rPr>
              <w:t>g</w:t>
            </w:r>
            <w:r w:rsidRPr="3C7B9B4C" w:rsidR="00D503EC">
              <w:rPr>
                <w:i w:val="1"/>
                <w:iCs w:val="1"/>
                <w:color w:val="26323A"/>
              </w:rPr>
              <w:t xml:space="preserve"> 2021</w:t>
            </w:r>
            <w:r w:rsidRPr="3C7B9B4C" w:rsidR="00D503EC">
              <w:rPr>
                <w:i w:val="1"/>
                <w:iCs w:val="1"/>
                <w:color w:val="26323A"/>
              </w:rPr>
              <w:t xml:space="preserve">– </w:t>
            </w:r>
            <w:r w:rsidRPr="3C7B9B4C" w:rsidR="00D503EC">
              <w:rPr>
                <w:i w:val="1"/>
                <w:iCs w:val="1"/>
                <w:color w:val="26323A"/>
              </w:rPr>
              <w:t>June 2022</w:t>
            </w:r>
            <w:r w:rsidRPr="3C7B9B4C" w:rsidR="00D503EC">
              <w:rPr>
                <w:i w:val="1"/>
                <w:iCs w:val="1"/>
                <w:color w:val="26323A"/>
              </w:rPr>
              <w:t xml:space="preserve"> / Manchester</w:t>
            </w:r>
            <w:r w:rsidRPr="3C7B9B4C" w:rsidR="6E54864F">
              <w:rPr>
                <w:i w:val="1"/>
                <w:iCs w:val="1"/>
                <w:color w:val="26323A"/>
              </w:rPr>
              <w:t>, UK</w:t>
            </w:r>
          </w:p>
          <w:p w:rsidR="0099077F" w:rsidP="0099077F" w:rsidRDefault="00D503EC" w14:paraId="7771683A" w14:textId="77777777">
            <w:r>
              <w:t>Responsible for development and maintenance of several Python/Django-based systems, including their main website, workforce management software, and APIs.</w:t>
            </w:r>
          </w:p>
          <w:p w:rsidR="0099077F" w:rsidP="0099077F" w:rsidRDefault="0099077F" w14:paraId="43E3463F" w14:textId="77777777"/>
          <w:p w:rsidR="0099077F" w:rsidP="00CB3365" w:rsidRDefault="00D503EC" w14:paraId="19E36D66" w14:textId="3C49E8F2">
            <w:pPr>
              <w:pStyle w:val="ListParagraph"/>
              <w:numPr>
                <w:ilvl w:val="0"/>
                <w:numId w:val="16"/>
              </w:numPr>
            </w:pPr>
            <w:r w:rsidRPr="0099077F">
              <w:t>Led the team in implementing solutions, communicating Pythonic standards and ways of working to team members newer to Python and Django.</w:t>
            </w:r>
          </w:p>
          <w:p w:rsidR="00CB3365" w:rsidP="00B27FDF" w:rsidRDefault="00CB3365" w14:paraId="16E7D133" w14:textId="0825851C">
            <w:pPr>
              <w:pStyle w:val="ListParagraph"/>
              <w:numPr>
                <w:ilvl w:val="0"/>
                <w:numId w:val="16"/>
              </w:numPr>
            </w:pPr>
            <w:r>
              <w:t>Handled frontend changes in HTML5 and JS and integrated with a 3</w:t>
            </w:r>
            <w:r w:rsidRPr="00CB3365">
              <w:rPr>
                <w:vertAlign w:val="superscript"/>
              </w:rPr>
              <w:t>rd</w:t>
            </w:r>
            <w:r>
              <w:t xml:space="preserve"> party CMS system to dynamically populate the pages with content.</w:t>
            </w:r>
          </w:p>
          <w:p w:rsidR="003E2213" w:rsidP="00B27FDF" w:rsidRDefault="003E2213" w14:paraId="42CF91B4" w14:textId="5B3D25C3">
            <w:pPr>
              <w:pStyle w:val="ListParagraph"/>
              <w:numPr>
                <w:ilvl w:val="0"/>
                <w:numId w:val="16"/>
              </w:numPr>
            </w:pPr>
            <w:r>
              <w:t>Integrated with PostgreSQL database using the Django ORM persistence framework.</w:t>
            </w:r>
          </w:p>
          <w:p w:rsidRPr="0099077F" w:rsidR="0099077F" w:rsidP="00B27FDF" w:rsidRDefault="00D503EC" w14:paraId="655543E2" w14:textId="07E338CB">
            <w:pPr>
              <w:pStyle w:val="ListParagraph"/>
              <w:numPr>
                <w:ilvl w:val="0"/>
                <w:numId w:val="16"/>
              </w:numPr>
            </w:pPr>
            <w:r w:rsidRPr="0099077F">
              <w:lastRenderedPageBreak/>
              <w:t xml:space="preserve">Redesigned one their data upload processes to decouple data files by </w:t>
            </w:r>
            <w:r w:rsidR="00B11211">
              <w:t>bucket</w:t>
            </w:r>
            <w:r w:rsidRPr="0099077F">
              <w:t xml:space="preserve"> storage and rewriting Jenkins pipelines.</w:t>
            </w:r>
          </w:p>
          <w:p w:rsidRPr="0099077F" w:rsidR="0099077F" w:rsidP="00B27FDF" w:rsidRDefault="00D503EC" w14:paraId="4FCC158F" w14:textId="77777777">
            <w:pPr>
              <w:pStyle w:val="ListParagraph"/>
              <w:numPr>
                <w:ilvl w:val="0"/>
                <w:numId w:val="16"/>
              </w:numPr>
              <w:rPr/>
            </w:pPr>
            <w:r w:rsidR="477F422B">
              <w:rPr/>
              <w:t>Updated and regression tested dependencies for systems which hadn't been touched for over 3 years.</w:t>
            </w:r>
          </w:p>
          <w:p w:rsidRPr="0099077F" w:rsidR="0099077F" w:rsidP="00B27FDF" w:rsidRDefault="00D503EC" w14:paraId="7460AA84" w14:textId="77777777">
            <w:pPr>
              <w:pStyle w:val="ListParagraph"/>
              <w:numPr>
                <w:ilvl w:val="0"/>
                <w:numId w:val="16"/>
              </w:numPr>
            </w:pPr>
            <w:r w:rsidRPr="0099077F">
              <w:t>Wrote Terraform code to implement new cloud services across environments.</w:t>
            </w:r>
          </w:p>
          <w:p w:rsidR="00D503EC" w:rsidP="00CB3365" w:rsidRDefault="00D503EC" w14:paraId="10422D2B" w14:textId="7B7937DA">
            <w:pPr>
              <w:pStyle w:val="ListParagraph"/>
              <w:numPr>
                <w:ilvl w:val="0"/>
                <w:numId w:val="16"/>
              </w:numPr>
            </w:pPr>
            <w:r w:rsidRPr="0099077F">
              <w:t>Helped restore systems successfully after security breach in a 3</w:t>
            </w:r>
            <w:r w:rsidRPr="00CB3365">
              <w:rPr>
                <w:vertAlign w:val="superscript"/>
              </w:rPr>
              <w:t>rd</w:t>
            </w:r>
            <w:r w:rsidRPr="0099077F">
              <w:t>-party caused overtime payments to be incorrectly approved.</w:t>
            </w:r>
          </w:p>
          <w:p w:rsidRPr="0099077F" w:rsidR="00CB3365" w:rsidP="01D4E232" w:rsidRDefault="00CB3365" w14:paraId="0443E1D2" w14:textId="77777777">
            <w:pPr>
              <w:pStyle w:val="Normal"/>
              <w:ind w:left="0"/>
            </w:pPr>
          </w:p>
          <w:p w:rsidR="00D503EC" w:rsidP="6B6F1C06" w:rsidRDefault="00D503EC" w14:paraId="55CB9686" w14:textId="25F5B0C4">
            <w:pPr>
              <w:rPr>
                <w:i w:val="1"/>
                <w:iCs w:val="1"/>
              </w:rPr>
            </w:pPr>
            <w:r w:rsidRPr="6B6F1C06" w:rsidR="5263A2B3">
              <w:rPr>
                <w:b w:val="1"/>
                <w:bCs w:val="1"/>
                <w:i w:val="1"/>
                <w:iCs w:val="1"/>
              </w:rPr>
              <w:t>Skills:</w:t>
            </w:r>
            <w:r w:rsidRPr="6B6F1C06" w:rsidR="00D503EC">
              <w:rPr>
                <w:b w:val="1"/>
                <w:bCs w:val="1"/>
                <w:i w:val="1"/>
                <w:iCs w:val="1"/>
              </w:rPr>
              <w:t xml:space="preserve"> </w:t>
            </w:r>
            <w:r w:rsidRPr="6B6F1C06" w:rsidR="00D503EC">
              <w:rPr>
                <w:i w:val="1"/>
                <w:iCs w:val="1"/>
              </w:rPr>
              <w:t>Python, Django, AWS,</w:t>
            </w:r>
            <w:r w:rsidRPr="6B6F1C06" w:rsidR="6B9C1B79">
              <w:rPr>
                <w:i w:val="1"/>
                <w:iCs w:val="1"/>
              </w:rPr>
              <w:t xml:space="preserve"> Kubernetes</w:t>
            </w:r>
            <w:r w:rsidRPr="6B6F1C06" w:rsidR="00D503EC">
              <w:rPr>
                <w:i w:val="1"/>
                <w:iCs w:val="1"/>
              </w:rPr>
              <w:t>, Jenkins CI, Docker</w:t>
            </w:r>
            <w:r w:rsidRPr="6B6F1C06" w:rsidR="00D503EC">
              <w:rPr>
                <w:i w:val="1"/>
                <w:iCs w:val="1"/>
              </w:rPr>
              <w:t>, Bash</w:t>
            </w:r>
          </w:p>
          <w:p w:rsidRPr="00D503EC" w:rsidR="00D503EC" w:rsidP="00D503EC" w:rsidRDefault="00D503EC" w14:paraId="283C7928" w14:textId="77777777">
            <w:pPr>
              <w:rPr>
                <w:i/>
                <w:iCs/>
              </w:rPr>
            </w:pPr>
          </w:p>
          <w:p w:rsidR="00F862CC" w:rsidP="00F862CC" w:rsidRDefault="00F862CC" w14:paraId="64BA16B2" w14:textId="4F62A48F">
            <w:pPr>
              <w:pStyle w:val="Heading4"/>
              <w:rPr>
                <w:bCs/>
                <w:color w:val="26323A"/>
              </w:rPr>
            </w:pPr>
            <w:r>
              <w:rPr>
                <w:bCs/>
                <w:color w:val="26323A"/>
              </w:rPr>
              <w:t>Earth Eye Ltd (personal startup) - Software Engineer / ML Engineer</w:t>
            </w:r>
          </w:p>
          <w:p w:rsidR="00F862CC" w:rsidP="3C7B9B4C" w:rsidRDefault="00F862CC" w14:paraId="39C74E61" w14:textId="7DA5A82D">
            <w:pPr>
              <w:pStyle w:val="Date"/>
              <w:spacing w:after="240"/>
              <w:rPr>
                <w:i w:val="1"/>
                <w:iCs w:val="1"/>
                <w:color w:val="26323A"/>
              </w:rPr>
            </w:pPr>
            <w:r w:rsidRPr="3C7B9B4C" w:rsidR="00F862CC">
              <w:rPr>
                <w:i w:val="1"/>
                <w:iCs w:val="1"/>
                <w:color w:val="26323A"/>
              </w:rPr>
              <w:t>Jan 2021</w:t>
            </w:r>
            <w:r w:rsidRPr="3C7B9B4C" w:rsidR="00F862CC">
              <w:rPr>
                <w:i w:val="1"/>
                <w:iCs w:val="1"/>
                <w:color w:val="26323A"/>
              </w:rPr>
              <w:t xml:space="preserve">– </w:t>
            </w:r>
            <w:r w:rsidRPr="3C7B9B4C" w:rsidR="00F862CC">
              <w:rPr>
                <w:i w:val="1"/>
                <w:iCs w:val="1"/>
                <w:color w:val="26323A"/>
              </w:rPr>
              <w:t>July 2021</w:t>
            </w:r>
            <w:r w:rsidRPr="3C7B9B4C" w:rsidR="00F862CC">
              <w:rPr>
                <w:i w:val="1"/>
                <w:iCs w:val="1"/>
                <w:color w:val="26323A"/>
              </w:rPr>
              <w:t xml:space="preserve"> / Manchester</w:t>
            </w:r>
            <w:r w:rsidRPr="3C7B9B4C" w:rsidR="778AF295">
              <w:rPr>
                <w:i w:val="1"/>
                <w:iCs w:val="1"/>
                <w:color w:val="26323A"/>
              </w:rPr>
              <w:t>, UK</w:t>
            </w:r>
          </w:p>
          <w:p w:rsidR="00BC7D53" w:rsidP="00BC7D53" w:rsidRDefault="00BC7D53" w14:paraId="0FBB57BB" w14:textId="2667C6BD">
            <w:r>
              <w:t xml:space="preserve">Founded this company to create affordable 3D city models in the UK, developing AI algorithms </w:t>
            </w:r>
            <w:r w:rsidR="00211869">
              <w:t xml:space="preserve">to extract </w:t>
            </w:r>
            <w:r>
              <w:t>roof structure and dimension</w:t>
            </w:r>
            <w:r w:rsidR="00211869">
              <w:t>s from images</w:t>
            </w:r>
            <w:r>
              <w:t>.</w:t>
            </w:r>
          </w:p>
          <w:p w:rsidR="00BC7D53" w:rsidP="00211869" w:rsidRDefault="00BC7D53" w14:paraId="21214FB1" w14:textId="77777777">
            <w:pPr>
              <w:pStyle w:val="ListParagraph"/>
              <w:numPr>
                <w:ilvl w:val="0"/>
                <w:numId w:val="17"/>
              </w:numPr>
            </w:pPr>
            <w:r>
              <w:t xml:space="preserve">Exposed to a range of classical ML algorithms as well as cutting-edge DL algorithms using </w:t>
            </w:r>
            <w:proofErr w:type="spellStart"/>
            <w:r>
              <w:t>PyTorch</w:t>
            </w:r>
            <w:proofErr w:type="spellEnd"/>
            <w:r>
              <w:t>. Tackled lack of data with transfer learning.</w:t>
            </w:r>
          </w:p>
          <w:p w:rsidR="00BC7D53" w:rsidP="00211869" w:rsidRDefault="00BC7D53" w14:paraId="15FAF9F7" w14:textId="77777777">
            <w:pPr>
              <w:pStyle w:val="ListParagraph"/>
              <w:numPr>
                <w:ilvl w:val="0"/>
                <w:numId w:val="17"/>
              </w:numPr>
            </w:pPr>
            <w:r>
              <w:t>Integrated AI models with a responsive front-end dashboard written in Django.</w:t>
            </w:r>
          </w:p>
          <w:p w:rsidR="00BC7D53" w:rsidP="00211869" w:rsidRDefault="00BC7D53" w14:paraId="58544934" w14:textId="77777777">
            <w:pPr>
              <w:pStyle w:val="ListParagraph"/>
              <w:numPr>
                <w:ilvl w:val="0"/>
                <w:numId w:val="17"/>
              </w:numPr>
            </w:pPr>
            <w:r>
              <w:t>Presented the value proposition to potential investors and forged collaborations.</w:t>
            </w:r>
          </w:p>
          <w:p w:rsidR="00BC7D53" w:rsidP="00211869" w:rsidRDefault="00BC7D53" w14:paraId="34892CE1" w14:textId="77777777">
            <w:pPr>
              <w:pStyle w:val="ListParagraph"/>
              <w:numPr>
                <w:ilvl w:val="0"/>
                <w:numId w:val="17"/>
              </w:numPr>
            </w:pPr>
            <w:r>
              <w:t>Ran parallelized experiments on Azure and containerized the architecture to improve portability.</w:t>
            </w:r>
          </w:p>
          <w:p w:rsidRPr="00295148" w:rsidR="00BC7D53" w:rsidP="00211869" w:rsidRDefault="00BC7D53" w14:paraId="0D8B772D" w14:textId="77777777">
            <w:pPr>
              <w:pStyle w:val="ListParagraph"/>
              <w:numPr>
                <w:ilvl w:val="0"/>
                <w:numId w:val="17"/>
              </w:numPr>
            </w:pPr>
            <w:r>
              <w:t>Developed</w:t>
            </w:r>
            <w:r w:rsidRPr="00295148">
              <w:t xml:space="preserve"> a novel AI-powered reconstruction</w:t>
            </w:r>
            <w:r>
              <w:t xml:space="preserve"> method</w:t>
            </w:r>
            <w:r w:rsidRPr="00295148">
              <w:t xml:space="preserve"> </w:t>
            </w:r>
            <w:r>
              <w:t xml:space="preserve">to generate </w:t>
            </w:r>
            <w:r w:rsidRPr="00295148">
              <w:t>3D building models for &lt; 10% of the market price.</w:t>
            </w:r>
          </w:p>
          <w:p w:rsidR="00BC7D53" w:rsidP="00BC7D53" w:rsidRDefault="00BC7D53" w14:paraId="3A67BF1B" w14:textId="77777777"/>
          <w:p w:rsidR="5DAB5AD1" w:rsidP="30EBD9CB" w:rsidRDefault="5DAB5AD1" w14:paraId="4EA25C32" w14:textId="1CC92BEE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30EBD9CB" w:rsidR="5DAB5AD1">
              <w:rPr>
                <w:rFonts w:ascii="Century Gothic" w:hAnsi="Century Gothic" w:eastAsia="Century Gothic" w:cs="Century Gothic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Skills: </w:t>
            </w:r>
            <w:r w:rsidRPr="30EBD9CB" w:rsidR="5DAB5AD1">
              <w:rPr>
                <w:rFonts w:ascii="Century Gothic" w:hAnsi="Century Gothic" w:eastAsia="Century Gothic" w:cs="Century Gothic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Python, Django, Deep Learning, ML, Azure</w:t>
            </w:r>
          </w:p>
          <w:p w:rsidR="0099077F" w:rsidP="00BC7D53" w:rsidRDefault="0099077F" w14:paraId="2451B245" w14:textId="77777777">
            <w:pPr>
              <w:rPr>
                <w:i/>
                <w:iCs/>
              </w:rPr>
            </w:pPr>
          </w:p>
          <w:p w:rsidR="0099077F" w:rsidP="0099077F" w:rsidRDefault="0099077F" w14:paraId="0805BD2C" w14:textId="772CF4AA">
            <w:pPr>
              <w:pStyle w:val="Heading4"/>
              <w:rPr>
                <w:bCs/>
                <w:color w:val="26323A"/>
              </w:rPr>
            </w:pPr>
            <w:r>
              <w:rPr>
                <w:bCs/>
                <w:color w:val="26323A"/>
              </w:rPr>
              <w:t>Uni-Soft Systems Ltd - Software Engineer</w:t>
            </w:r>
          </w:p>
          <w:p w:rsidR="0099077F" w:rsidP="3C7B9B4C" w:rsidRDefault="0099077F" w14:paraId="5F36EB2B" w14:textId="57758309">
            <w:pPr>
              <w:pStyle w:val="Date"/>
              <w:spacing w:after="240"/>
              <w:rPr>
                <w:i w:val="1"/>
                <w:iCs w:val="1"/>
                <w:color w:val="26323A"/>
              </w:rPr>
            </w:pPr>
            <w:r w:rsidRPr="3C7B9B4C" w:rsidR="0099077F">
              <w:rPr>
                <w:i w:val="1"/>
                <w:iCs w:val="1"/>
                <w:color w:val="26323A"/>
              </w:rPr>
              <w:t>July 2019 – Jan 2021</w:t>
            </w:r>
            <w:r w:rsidRPr="3C7B9B4C" w:rsidR="0099077F">
              <w:rPr>
                <w:i w:val="1"/>
                <w:iCs w:val="1"/>
                <w:color w:val="26323A"/>
              </w:rPr>
              <w:t xml:space="preserve">/ </w:t>
            </w:r>
            <w:r w:rsidRPr="3C7B9B4C" w:rsidR="00331E05">
              <w:rPr>
                <w:i w:val="1"/>
                <w:iCs w:val="1"/>
                <w:color w:val="26323A"/>
              </w:rPr>
              <w:t>Nottingham</w:t>
            </w:r>
            <w:r w:rsidRPr="3C7B9B4C" w:rsidR="1096E2A2">
              <w:rPr>
                <w:i w:val="1"/>
                <w:iCs w:val="1"/>
                <w:color w:val="26323A"/>
              </w:rPr>
              <w:t>, UK</w:t>
            </w:r>
          </w:p>
          <w:p w:rsidR="7793DFC9" w:rsidRDefault="7793DFC9" w14:paraId="1FEC3A9F" w14:textId="4EE52DD2">
            <w:r w:rsidR="7793DFC9">
              <w:rPr/>
              <w:t xml:space="preserve">Employed as a technical consultant for a large civil engineering firm </w:t>
            </w:r>
            <w:r w:rsidR="7793DFC9">
              <w:rPr/>
              <w:t>analysing</w:t>
            </w:r>
            <w:r w:rsidR="7793DFC9">
              <w:rPr/>
              <w:t xml:space="preserve">, debugging, and </w:t>
            </w:r>
            <w:r w:rsidR="7793DFC9">
              <w:rPr/>
              <w:t>maintaining</w:t>
            </w:r>
            <w:r w:rsidR="7793DFC9">
              <w:rPr/>
              <w:t xml:space="preserve"> a governmental construction project.</w:t>
            </w:r>
          </w:p>
          <w:p w:rsidR="47FB6F3B" w:rsidP="30672968" w:rsidRDefault="47FB6F3B" w14:paraId="23BA920E" w14:textId="5AEA6E51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30672968" w:rsidR="3CD3F625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Spearheaded R&amp;D into </w:t>
            </w:r>
            <w:r w:rsidRPr="30672968" w:rsidR="035A3BC9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computer vision</w:t>
            </w:r>
            <w:r w:rsidRPr="30672968" w:rsidR="3CD3F625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30672968" w:rsidR="3CD3F625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and geospatial analysis, including </w:t>
            </w:r>
            <w:r w:rsidRPr="30672968" w:rsidR="3CD3F625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cutting-edge</w:t>
            </w:r>
            <w:r w:rsidRPr="30672968" w:rsidR="3CD3F625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ML algorithms for various classification, segmentation, and detection tasks for the public sector.</w:t>
            </w:r>
          </w:p>
          <w:p w:rsidR="1F815C3A" w:rsidP="30672968" w:rsidRDefault="1F815C3A" w14:paraId="14FBE1DF" w14:textId="275244E5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30672968" w:rsidR="686769C2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Leveraged</w:t>
            </w:r>
            <w:r w:rsidRPr="30672968" w:rsidR="2CAC89B1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Open</w:t>
            </w:r>
            <w:r w:rsidRPr="30672968" w:rsidR="2CAC89B1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Source</w:t>
            </w:r>
            <w:r w:rsidRPr="30672968" w:rsidR="2CAC89B1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projects to </w:t>
            </w:r>
            <w:r w:rsidRPr="30672968" w:rsidR="28056241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jumpstart </w:t>
            </w:r>
            <w:r w:rsidRPr="30672968" w:rsidR="512968FC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ML project</w:t>
            </w:r>
            <w:r w:rsidRPr="30672968" w:rsidR="28056241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and tailor them to our needs</w:t>
            </w:r>
            <w:r w:rsidRPr="30672968" w:rsidR="1B110088">
              <w:rPr>
                <w:rFonts w:ascii="Century Gothic" w:hAnsi="Century Gothic" w:eastAsia="Century Gothic" w:cs="Century Gothic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  <w:p w:rsidR="0099077F" w:rsidP="00597CF3" w:rsidRDefault="0099077F" w14:paraId="305871E5" w14:textId="77777777">
            <w:pPr>
              <w:pStyle w:val="ListParagraph"/>
              <w:numPr>
                <w:ilvl w:val="0"/>
                <w:numId w:val="18"/>
              </w:numPr>
            </w:pPr>
            <w:r>
              <w:t>Quickly adapted to new languages/frameworks and codebases as new projects came in.</w:t>
            </w:r>
          </w:p>
          <w:p w:rsidR="0099077F" w:rsidP="00597CF3" w:rsidRDefault="0099077F" w14:paraId="4C161A49" w14:textId="59F21A22">
            <w:pPr>
              <w:pStyle w:val="ListParagraph"/>
              <w:numPr>
                <w:ilvl w:val="0"/>
                <w:numId w:val="18"/>
              </w:numPr>
              <w:rPr/>
            </w:pPr>
            <w:r w:rsidR="0099077F">
              <w:rPr/>
              <w:t xml:space="preserve">Presented complex concepts and details of bugs to a </w:t>
            </w:r>
            <w:r w:rsidR="2A789B17">
              <w:rPr/>
              <w:t>non-technical stakeholder</w:t>
            </w:r>
            <w:r w:rsidR="0099077F">
              <w:rPr/>
              <w:t xml:space="preserve"> through reports and presentations.</w:t>
            </w:r>
          </w:p>
          <w:p w:rsidR="0099077F" w:rsidP="00597CF3" w:rsidRDefault="0099077F" w14:paraId="06FB2FED" w14:textId="676C09B1">
            <w:pPr>
              <w:pStyle w:val="ListParagraph"/>
              <w:numPr>
                <w:ilvl w:val="0"/>
                <w:numId w:val="18"/>
              </w:numPr>
              <w:rPr/>
            </w:pPr>
            <w:r w:rsidR="43409236">
              <w:rPr/>
              <w:t xml:space="preserve">Led a small team, including delegating tasks, pair programming and mentoring more </w:t>
            </w:r>
            <w:r w:rsidR="6BF830D5">
              <w:rPr/>
              <w:t xml:space="preserve">new </w:t>
            </w:r>
            <w:r w:rsidR="43409236">
              <w:rPr/>
              <w:t>members of the team.</w:t>
            </w:r>
          </w:p>
          <w:p w:rsidRPr="00257BA2" w:rsidR="0099077F" w:rsidP="6B6F1C06" w:rsidRDefault="0099077F" w14:paraId="1FA23343" w14:textId="519208B0">
            <w:pPr>
              <w:pStyle w:val="ListParagraph"/>
              <w:numPr>
                <w:ilvl w:val="0"/>
                <w:numId w:val="18"/>
              </w:numPr>
              <w:rPr>
                <w:sz w:val="18"/>
                <w:szCs w:val="18"/>
              </w:rPr>
            </w:pPr>
            <w:r w:rsidR="33A01271">
              <w:rPr/>
              <w:t xml:space="preserve">Debugged and refactored verbose C# code (3000+ line methods) improving efficiency and maintainability. </w:t>
            </w:r>
          </w:p>
          <w:p w:rsidR="0099077F" w:rsidP="0E737739" w:rsidRDefault="0099077F" w14:paraId="000F8A8A" w14:textId="7A1FDA68">
            <w:pPr>
              <w:spacing w:before="240" w:beforeAutospacing="off" w:after="24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E737739" w:rsidR="266E002E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Skills:</w:t>
            </w:r>
            <w:r w:rsidRPr="0E737739" w:rsidR="266E002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Python, C#, Machine Learning, Azure, </w:t>
            </w:r>
            <w:r w:rsidRPr="0E737739" w:rsidR="1E9C322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CV</w:t>
            </w:r>
            <w:r w:rsidRPr="0E737739" w:rsidR="266E002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, Django</w:t>
            </w:r>
          </w:p>
          <w:p w:rsidR="00331E05" w:rsidP="00331E05" w:rsidRDefault="00331E05" w14:paraId="4D02EDDD" w14:textId="6E43DA7B">
            <w:pPr>
              <w:pStyle w:val="Heading4"/>
              <w:rPr>
                <w:bCs/>
                <w:color w:val="26323A"/>
              </w:rPr>
            </w:pPr>
            <w:r>
              <w:rPr>
                <w:bCs/>
                <w:color w:val="26323A"/>
              </w:rPr>
              <w:t>University of Nottingham – Graduate Research Assistant</w:t>
            </w:r>
          </w:p>
          <w:p w:rsidR="00331E05" w:rsidP="3C7B9B4C" w:rsidRDefault="00331E05" w14:paraId="4BAF1447" w14:textId="2BF4112F">
            <w:pPr>
              <w:pStyle w:val="Date"/>
              <w:spacing w:after="240"/>
              <w:rPr>
                <w:i w:val="1"/>
                <w:iCs w:val="1"/>
                <w:color w:val="26323A"/>
              </w:rPr>
            </w:pPr>
            <w:r w:rsidRPr="3C7B9B4C" w:rsidR="70088B1F">
              <w:rPr>
                <w:i w:val="1"/>
                <w:iCs w:val="1"/>
                <w:color w:val="26323A"/>
              </w:rPr>
              <w:t>Oct 2019 – Jan 2021</w:t>
            </w:r>
            <w:r w:rsidRPr="3C7B9B4C" w:rsidR="70088B1F">
              <w:rPr>
                <w:i w:val="1"/>
                <w:iCs w:val="1"/>
                <w:color w:val="26323A"/>
              </w:rPr>
              <w:t xml:space="preserve">/ </w:t>
            </w:r>
            <w:r w:rsidRPr="3C7B9B4C" w:rsidR="70088B1F">
              <w:rPr>
                <w:i w:val="1"/>
                <w:iCs w:val="1"/>
                <w:color w:val="26323A"/>
              </w:rPr>
              <w:t>Nottingham</w:t>
            </w:r>
            <w:r w:rsidRPr="3C7B9B4C" w:rsidR="7D27863D">
              <w:rPr>
                <w:i w:val="1"/>
                <w:iCs w:val="1"/>
                <w:color w:val="26323A"/>
              </w:rPr>
              <w:t>, UK</w:t>
            </w:r>
          </w:p>
          <w:p w:rsidRPr="001763C1" w:rsidR="00331E05" w:rsidP="382442C1" w:rsidRDefault="00331E05" w14:paraId="7FCF0059" w14:textId="5AD272A6">
            <w:pPr>
              <w:rPr>
                <w:rFonts w:ascii="Century Gothic" w:hAnsi="Century Gothic" w:eastAsia="Century Gothic" w:cs="Century Gothic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382442C1" w:rsidR="0EF49258">
              <w:rPr>
                <w:rFonts w:ascii="Century Gothic" w:hAnsi="Century Gothic" w:eastAsia="Century Gothic" w:cs="Century Gothic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Selected for a funded </w:t>
            </w:r>
            <w:r w:rsidRPr="382442C1" w:rsidR="0EF49258">
              <w:rPr>
                <w:rFonts w:ascii="Century Gothic" w:hAnsi="Century Gothic" w:eastAsia="Century Gothic" w:cs="Century Gothic"/>
                <w:b w:val="0"/>
                <w:bCs w:val="0"/>
                <w:noProof w:val="0"/>
                <w:sz w:val="18"/>
                <w:szCs w:val="18"/>
                <w:lang w:val="en-US"/>
              </w:rPr>
              <w:t>Master of Research (MRes)</w:t>
            </w:r>
            <w:r w:rsidRPr="382442C1" w:rsidR="0EF49258">
              <w:rPr>
                <w:rFonts w:ascii="Century Gothic" w:hAnsi="Century Gothic" w:eastAsia="Century Gothic" w:cs="Century Gothic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project focused on </w:t>
            </w:r>
            <w:r w:rsidRPr="382442C1" w:rsidR="0EF49258">
              <w:rPr>
                <w:rFonts w:ascii="Century Gothic" w:hAnsi="Century Gothic" w:eastAsia="Century Gothic" w:cs="Century Gothic"/>
                <w:b w:val="0"/>
                <w:bCs w:val="0"/>
                <w:noProof w:val="0"/>
                <w:sz w:val="18"/>
                <w:szCs w:val="18"/>
                <w:lang w:val="en-US"/>
              </w:rPr>
              <w:t>deep learning and computer vision</w:t>
            </w:r>
            <w:r w:rsidRPr="382442C1" w:rsidR="0EF49258">
              <w:rPr>
                <w:rFonts w:ascii="Century Gothic" w:hAnsi="Century Gothic" w:eastAsia="Century Gothic" w:cs="Century Gothic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for autonomous camera systems in plant phenotyping labs.</w:t>
            </w:r>
          </w:p>
          <w:p w:rsidRPr="001763C1" w:rsidR="00331E05" w:rsidP="382442C1" w:rsidRDefault="00331E05" w14:paraId="13CC4E59" w14:textId="46B42E8A">
            <w:pPr>
              <w:pStyle w:val="ListParagraph"/>
              <w:numPr>
                <w:ilvl w:val="0"/>
                <w:numId w:val="19"/>
              </w:numPr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30672968" w:rsidR="1D9477AB">
              <w:rPr>
                <w:b w:val="0"/>
                <w:bCs w:val="0"/>
                <w:noProof w:val="0"/>
                <w:lang w:val="en-US"/>
              </w:rPr>
              <w:t xml:space="preserve">Conducted applied research </w:t>
            </w:r>
            <w:r w:rsidRPr="30672968" w:rsidR="06A9272A">
              <w:rPr>
                <w:b w:val="0"/>
                <w:bCs w:val="0"/>
                <w:noProof w:val="0"/>
                <w:lang w:val="en-US"/>
              </w:rPr>
              <w:t>in Computer Vision</w:t>
            </w:r>
            <w:r w:rsidRPr="30672968" w:rsidR="1D9477AB">
              <w:rPr>
                <w:b w:val="0"/>
                <w:bCs w:val="0"/>
                <w:noProof w:val="0"/>
                <w:lang w:val="en-US"/>
              </w:rPr>
              <w:t>, developing a prototype autonomous camera platform under academic supervision.</w:t>
            </w:r>
          </w:p>
          <w:p w:rsidRPr="001763C1" w:rsidR="00331E05" w:rsidP="382442C1" w:rsidRDefault="00331E05" w14:paraId="5D10937F" w14:textId="401E10BA">
            <w:pPr>
              <w:pStyle w:val="ListParagraph"/>
              <w:numPr>
                <w:ilvl w:val="0"/>
                <w:numId w:val="19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382442C1" w:rsidR="0EF49258">
              <w:rPr>
                <w:b w:val="0"/>
                <w:bCs w:val="0"/>
                <w:noProof w:val="0"/>
                <w:lang w:val="en-US"/>
              </w:rPr>
              <w:t xml:space="preserve">Incorporated the latest techniques from academic literature, leveraging 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>transfer learning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 xml:space="preserve">, 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>data augmentation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 xml:space="preserve">, and 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>semi-supervised learning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 xml:space="preserve"> to overcome limited labelled datasets.</w:t>
            </w:r>
          </w:p>
          <w:p w:rsidRPr="001763C1" w:rsidR="00331E05" w:rsidP="382442C1" w:rsidRDefault="00331E05" w14:paraId="720E5BF3" w14:textId="2BBF3A39">
            <w:pPr>
              <w:pStyle w:val="ListParagraph"/>
              <w:numPr>
                <w:ilvl w:val="0"/>
                <w:numId w:val="19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382442C1" w:rsidR="0EF49258">
              <w:rPr>
                <w:b w:val="0"/>
                <w:bCs w:val="0"/>
                <w:noProof w:val="0"/>
                <w:lang w:val="en-US"/>
              </w:rPr>
              <w:t xml:space="preserve">Built a custom 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>camera calibration module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 xml:space="preserve"> using the 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>pinhole camera model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>, enabling smartphone-based data collection during COVID-19 equipment restrictions.</w:t>
            </w:r>
          </w:p>
          <w:p w:rsidRPr="001763C1" w:rsidR="00331E05" w:rsidP="382442C1" w:rsidRDefault="00331E05" w14:paraId="31D211D0" w14:textId="2B702336">
            <w:pPr>
              <w:pStyle w:val="ListParagraph"/>
              <w:numPr>
                <w:ilvl w:val="0"/>
                <w:numId w:val="19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382442C1" w:rsidR="0EF49258">
              <w:rPr>
                <w:b w:val="0"/>
                <w:bCs w:val="0"/>
                <w:noProof w:val="0"/>
                <w:lang w:val="en-US"/>
              </w:rPr>
              <w:t xml:space="preserve">Developed an appreciation for key ML principles such as 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>model generalisation, reproducibility, and scalability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 xml:space="preserve"> in constrained real-world environments.</w:t>
            </w:r>
          </w:p>
          <w:p w:rsidRPr="001763C1" w:rsidR="00331E05" w:rsidP="382442C1" w:rsidRDefault="00331E05" w14:paraId="100F831B" w14:textId="70968DF3">
            <w:pPr>
              <w:pStyle w:val="ListParagraph"/>
              <w:numPr>
                <w:ilvl w:val="0"/>
                <w:numId w:val="19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382442C1" w:rsidR="0EF49258">
              <w:rPr>
                <w:b w:val="0"/>
                <w:bCs w:val="0"/>
                <w:noProof w:val="0"/>
                <w:lang w:val="en-US"/>
              </w:rPr>
              <w:t xml:space="preserve">Earned a 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>Distinction</w:t>
            </w:r>
            <w:r w:rsidRPr="382442C1" w:rsidR="0EF49258">
              <w:rPr>
                <w:b w:val="0"/>
                <w:bCs w:val="0"/>
                <w:noProof w:val="0"/>
                <w:lang w:val="en-US"/>
              </w:rPr>
              <w:t xml:space="preserve"> for academic performance and project delivery.</w:t>
            </w:r>
          </w:p>
          <w:p w:rsidRPr="00331E05" w:rsidR="00331E05" w:rsidP="0E737739" w:rsidRDefault="00331E05" w14:paraId="3E25577C" w14:textId="42B1D760">
            <w:pPr>
              <w:rPr>
                <w:i w:val="0"/>
                <w:iCs w:val="0"/>
              </w:rPr>
            </w:pPr>
            <w:r w:rsidRPr="0E737739" w:rsidR="5263A2B3">
              <w:rPr>
                <w:b w:val="1"/>
                <w:bCs w:val="1"/>
                <w:i w:val="0"/>
                <w:iCs w:val="0"/>
              </w:rPr>
              <w:t>Skills:</w:t>
            </w:r>
            <w:r w:rsidRPr="0E737739" w:rsidR="70088B1F">
              <w:rPr>
                <w:b w:val="1"/>
                <w:bCs w:val="1"/>
                <w:i w:val="0"/>
                <w:iCs w:val="0"/>
              </w:rPr>
              <w:t xml:space="preserve"> </w:t>
            </w:r>
            <w:r w:rsidRPr="0E737739" w:rsidR="70088B1F">
              <w:rPr>
                <w:i w:val="0"/>
                <w:iCs w:val="0"/>
              </w:rPr>
              <w:t>Python, Deep Learning, C</w:t>
            </w:r>
            <w:r w:rsidRPr="0E737739" w:rsidR="11B5E0CF">
              <w:rPr>
                <w:i w:val="0"/>
                <w:iCs w:val="0"/>
              </w:rPr>
              <w:t>V</w:t>
            </w:r>
            <w:r w:rsidRPr="0E737739" w:rsidR="7E1AEE44">
              <w:rPr>
                <w:i w:val="0"/>
                <w:iCs w:val="0"/>
              </w:rPr>
              <w:t xml:space="preserve">, </w:t>
            </w:r>
            <w:r w:rsidRPr="0E737739" w:rsidR="7E1AEE44">
              <w:rPr>
                <w:i w:val="0"/>
                <w:iCs w:val="0"/>
              </w:rPr>
              <w:t>SciKitLearn</w:t>
            </w:r>
            <w:r w:rsidRPr="0E737739" w:rsidR="7E1AEE44">
              <w:rPr>
                <w:i w:val="0"/>
                <w:iCs w:val="0"/>
              </w:rPr>
              <w:t xml:space="preserve">, </w:t>
            </w:r>
            <w:r w:rsidRPr="0E737739" w:rsidR="7E1AEE44">
              <w:rPr>
                <w:i w:val="0"/>
                <w:iCs w:val="0"/>
              </w:rPr>
              <w:t>Pytorch</w:t>
            </w:r>
            <w:r w:rsidRPr="0E737739" w:rsidR="7E1AEE44">
              <w:rPr>
                <w:i w:val="0"/>
                <w:iCs w:val="0"/>
              </w:rPr>
              <w:t xml:space="preserve">, </w:t>
            </w:r>
            <w:r w:rsidRPr="0E737739" w:rsidR="7E1AEE44">
              <w:rPr>
                <w:i w:val="0"/>
                <w:iCs w:val="0"/>
              </w:rPr>
              <w:t>Numpy</w:t>
            </w:r>
          </w:p>
          <w:p w:rsidRPr="00331E05" w:rsidR="00331E05" w:rsidP="00331E05" w:rsidRDefault="00331E05" w14:paraId="74A510BA" w14:textId="77777777"/>
          <w:p w:rsidR="00851783" w:rsidP="00851783" w:rsidRDefault="00851783" w14:paraId="1957EA7F" w14:textId="43789498">
            <w:pPr>
              <w:pStyle w:val="Heading4"/>
              <w:rPr>
                <w:bCs/>
                <w:color w:val="26323A"/>
              </w:rPr>
            </w:pPr>
            <w:r>
              <w:rPr>
                <w:bCs/>
                <w:color w:val="26323A"/>
              </w:rPr>
              <w:t>ERT – Software Engineer</w:t>
            </w:r>
          </w:p>
          <w:p w:rsidR="00851783" w:rsidP="3C7B9B4C" w:rsidRDefault="00851783" w14:paraId="5ECFF5AD" w14:textId="1B82F3FC">
            <w:pPr>
              <w:pStyle w:val="Date"/>
              <w:spacing w:after="240"/>
              <w:rPr>
                <w:i w:val="1"/>
                <w:iCs w:val="1"/>
                <w:color w:val="26323A"/>
              </w:rPr>
            </w:pPr>
            <w:r w:rsidRPr="3C7B9B4C" w:rsidR="00851783">
              <w:rPr>
                <w:i w:val="1"/>
                <w:iCs w:val="1"/>
                <w:color w:val="26323A"/>
              </w:rPr>
              <w:t>Aug 2018 – July 2019</w:t>
            </w:r>
            <w:r w:rsidRPr="3C7B9B4C" w:rsidR="00851783">
              <w:rPr>
                <w:i w:val="1"/>
                <w:iCs w:val="1"/>
                <w:color w:val="26323A"/>
              </w:rPr>
              <w:t xml:space="preserve">/ </w:t>
            </w:r>
            <w:r w:rsidRPr="3C7B9B4C" w:rsidR="00851783">
              <w:rPr>
                <w:i w:val="1"/>
                <w:iCs w:val="1"/>
                <w:color w:val="26323A"/>
              </w:rPr>
              <w:t>Nottingham</w:t>
            </w:r>
            <w:r w:rsidRPr="3C7B9B4C" w:rsidR="2FF9963F">
              <w:rPr>
                <w:i w:val="1"/>
                <w:iCs w:val="1"/>
                <w:color w:val="26323A"/>
              </w:rPr>
              <w:t>, UK</w:t>
            </w:r>
          </w:p>
          <w:p w:rsidR="006704E3" w:rsidP="006704E3" w:rsidRDefault="006704E3" w14:paraId="76A330DF" w14:textId="77777777">
            <w:r>
              <w:t>Worked in a self-</w:t>
            </w:r>
            <w:proofErr w:type="spellStart"/>
            <w:r>
              <w:t>organising</w:t>
            </w:r>
            <w:proofErr w:type="spellEnd"/>
            <w:r>
              <w:t xml:space="preserve"> cross-functional team following agile methodologies to develop clinical trials platforms and responsive single-page applications.</w:t>
            </w:r>
          </w:p>
          <w:p w:rsidR="006704E3" w:rsidP="00597CF3" w:rsidRDefault="006704E3" w14:paraId="6D96BF6A" w14:textId="77777777">
            <w:pPr>
              <w:pStyle w:val="ListParagraph"/>
              <w:numPr>
                <w:ilvl w:val="0"/>
                <w:numId w:val="20"/>
              </w:numPr>
            </w:pPr>
            <w:r>
              <w:t>Played a role throughout the entire sprint lifecycle from planning, development, testing, documentation, deployment, and demos.</w:t>
            </w:r>
          </w:p>
          <w:p w:rsidR="006704E3" w:rsidP="00597CF3" w:rsidRDefault="006704E3" w14:paraId="4B3A2EA2" w14:textId="77777777">
            <w:pPr>
              <w:pStyle w:val="ListParagraph"/>
              <w:numPr>
                <w:ilvl w:val="0"/>
                <w:numId w:val="20"/>
              </w:numPr>
            </w:pPr>
            <w:r>
              <w:t>Developed effective communication as part of a team, reporting and remedying issues in daily SCRUM meetings and promoting knowledge sharing.</w:t>
            </w:r>
          </w:p>
          <w:p w:rsidR="006704E3" w:rsidP="00597CF3" w:rsidRDefault="006704E3" w14:paraId="121BD0B3" w14:textId="77777777">
            <w:pPr>
              <w:pStyle w:val="ListParagraph"/>
              <w:numPr>
                <w:ilvl w:val="0"/>
                <w:numId w:val="20"/>
              </w:numPr>
            </w:pPr>
            <w:r w:rsidRPr="00F33BA8">
              <w:t>Kept a keen eye on current trends in the sector through research in own time, inspiring me to develop my own microservice system in my spare time outside of work.</w:t>
            </w:r>
          </w:p>
          <w:p w:rsidR="00597CF3" w:rsidP="00597CF3" w:rsidRDefault="00597CF3" w14:paraId="5161E984" w14:textId="1ADE0C92">
            <w:pPr>
              <w:pStyle w:val="ListParagraph"/>
              <w:numPr>
                <w:ilvl w:val="0"/>
                <w:numId w:val="20"/>
              </w:numPr>
            </w:pPr>
            <w:r>
              <w:t>Exposed to good architectural and SOLID principles such as abstracting away details like the database/frontend.</w:t>
            </w:r>
          </w:p>
          <w:p w:rsidR="006704E3" w:rsidP="006704E3" w:rsidRDefault="006704E3" w14:paraId="50222051" w14:textId="77777777">
            <w:pPr>
              <w:rPr>
                <w:rFonts w:hint="eastAsia" w:ascii="inherit" w:hAnsi="inherit"/>
                <w:b/>
                <w:bCs/>
                <w:color w:val="222222"/>
              </w:rPr>
            </w:pPr>
          </w:p>
          <w:p w:rsidR="5263A2B3" w:rsidRDefault="5263A2B3" w14:paraId="1128FC68" w14:textId="60FEB724">
            <w:r w:rsidRPr="3E7E69D4" w:rsidR="5263A2B3">
              <w:rPr>
                <w:b w:val="1"/>
                <w:bCs w:val="1"/>
                <w:i w:val="0"/>
                <w:iCs w:val="0"/>
              </w:rPr>
              <w:t>Skills:</w:t>
            </w:r>
            <w:r w:rsidRPr="3E7E69D4" w:rsidR="006704E3">
              <w:rPr>
                <w:b w:val="1"/>
                <w:bCs w:val="1"/>
                <w:i w:val="0"/>
                <w:iCs w:val="0"/>
              </w:rPr>
              <w:t xml:space="preserve"> </w:t>
            </w:r>
            <w:r w:rsidRPr="3E7E69D4" w:rsidR="006704E3">
              <w:rPr>
                <w:i w:val="0"/>
                <w:iCs w:val="0"/>
              </w:rPr>
              <w:t xml:space="preserve">.NET core, .NET Framework, C#, HTML, CSS, </w:t>
            </w:r>
            <w:r w:rsidRPr="3E7E69D4" w:rsidR="006704E3">
              <w:rPr>
                <w:i w:val="0"/>
                <w:iCs w:val="0"/>
              </w:rPr>
              <w:t>Javascript</w:t>
            </w:r>
            <w:r w:rsidRPr="3E7E69D4" w:rsidR="006704E3">
              <w:rPr>
                <w:i w:val="0"/>
                <w:iCs w:val="0"/>
              </w:rPr>
              <w:t>, Agile</w:t>
            </w:r>
          </w:p>
          <w:p w:rsidR="26164A99" w:rsidP="3E7E69D4" w:rsidRDefault="26164A99" w14:paraId="4C0398D1" w14:textId="5DDAB655">
            <w:pPr>
              <w:pStyle w:val="Heading2"/>
              <w:suppressLineNumbers w:val="0"/>
              <w:pBdr>
                <w:bottom w:val="single" w:color="94B6D2" w:sz="8" w:space="1"/>
              </w:pBdr>
              <w:bidi w:val="0"/>
              <w:spacing w:before="240" w:beforeAutospacing="off" w:after="120" w:afterAutospacing="off" w:line="259" w:lineRule="auto"/>
              <w:ind w:left="0" w:right="0"/>
              <w:jc w:val="left"/>
            </w:pPr>
            <w:r w:rsidRPr="3E7E69D4" w:rsidR="26164A99">
              <w:rPr>
                <w:color w:val="26323A"/>
              </w:rPr>
              <w:t xml:space="preserve">Earlier </w:t>
            </w:r>
            <w:r w:rsidRPr="3E7E69D4" w:rsidR="26164A99">
              <w:rPr>
                <w:color w:val="26323A"/>
              </w:rPr>
              <w:t>Roles</w:t>
            </w:r>
          </w:p>
          <w:p w:rsidR="006704E3" w:rsidP="09B8CC5C" w:rsidRDefault="00764400" w14:paraId="3B09114E" w14:textId="241E3236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9B8CC5C" w:rsidR="3B72D9D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Software Engineer – ERT (clinical platforms, .NET)</w:t>
            </w:r>
          </w:p>
          <w:p w:rsidRPr="007024A0" w:rsidR="004B6E61" w:rsidP="00D503EC" w:rsidRDefault="004B6E61" w14:paraId="1778E914" w14:textId="058F8E29">
            <w:pPr>
              <w:rPr>
                <w:color w:val="26323A"/>
              </w:rPr>
            </w:pPr>
          </w:p>
        </w:tc>
        <w:tc>
          <w:tcPr>
            <w:tcW w:w="5340" w:type="dxa"/>
            <w:shd w:val="clear" w:color="auto" w:fill="F2F2F2" w:themeFill="background1" w:themeFillShade="F2"/>
            <w:tcMar/>
          </w:tcPr>
          <w:p w:rsidRPr="007024A0" w:rsidR="004B6E61" w:rsidP="01FAF9D1" w:rsidRDefault="004B6E61" w14:paraId="14925D70" w14:textId="16050AC8">
            <w:pPr>
              <w:pStyle w:val="Heading2"/>
              <w:rPr>
                <w:rFonts w:ascii="Century Gothic" w:hAnsi="Century Gothic" w:eastAsia="メイリオ" w:cs="" w:asciiTheme="minorAscii" w:hAnsiTheme="minorAscii" w:eastAsiaTheme="minorEastAsia" w:cstheme="minorBidi"/>
                <w:b w:val="0"/>
                <w:bCs w:val="0"/>
                <w:caps w:val="0"/>
                <w:smallCaps w:val="0"/>
                <w:color w:val="26323A"/>
                <w:sz w:val="18"/>
                <w:szCs w:val="18"/>
              </w:rPr>
            </w:pPr>
            <w:r w:rsidRPr="01FAF9D1" w:rsidR="7E3A13BB">
              <w:rPr>
                <w:color w:val="26323A"/>
              </w:rPr>
              <w:t>Personal</w:t>
            </w:r>
            <w:r w:rsidRPr="01FAF9D1" w:rsidR="3B71307B">
              <w:rPr>
                <w:color w:val="26323A"/>
              </w:rPr>
              <w:t xml:space="preserve"> Info</w:t>
            </w:r>
          </w:p>
          <w:p w:rsidR="05582892" w:rsidP="32C5EEAC" w:rsidRDefault="05582892" w14:paraId="51DAED4A" w14:textId="152F3EA8">
            <w:pPr>
              <w:rPr>
                <w:b w:val="1"/>
                <w:bCs w:val="1"/>
                <w:color w:val="26323A"/>
              </w:rPr>
            </w:pPr>
            <w:r w:rsidRPr="01FAF9D1" w:rsidR="6AB846B4">
              <w:rPr>
                <w:b w:val="1"/>
                <w:bCs w:val="1"/>
                <w:color w:val="26323A"/>
              </w:rPr>
              <w:t>Work Rights</w:t>
            </w:r>
          </w:p>
          <w:p w:rsidR="05582892" w:rsidP="32C5EEAC" w:rsidRDefault="05582892" w14:paraId="786BD7F6" w14:textId="343BE171">
            <w:pPr>
              <w:rPr>
                <w:b w:val="0"/>
                <w:bCs w:val="0"/>
                <w:color w:val="26323A"/>
              </w:rPr>
            </w:pPr>
            <w:r w:rsidRPr="01FAF9D1" w:rsidR="6AB846B4">
              <w:rPr>
                <w:b w:val="0"/>
                <w:bCs w:val="0"/>
                <w:color w:val="26323A"/>
              </w:rPr>
              <w:t xml:space="preserve">Australian Citizen </w:t>
            </w:r>
          </w:p>
          <w:p w:rsidR="32C5EEAC" w:rsidP="32C5EEAC" w:rsidRDefault="32C5EEAC" w14:paraId="6D1CD432" w14:textId="18C32DFD">
            <w:pPr>
              <w:rPr>
                <w:b w:val="1"/>
                <w:bCs w:val="1"/>
                <w:color w:val="26323A"/>
              </w:rPr>
            </w:pPr>
          </w:p>
          <w:p w:rsidRPr="007024A0" w:rsidR="004B6E61" w:rsidP="01FAF9D1" w:rsidRDefault="004B6E61" w14:paraId="4E175BDE" w14:textId="112A8219">
            <w:pPr>
              <w:rPr>
                <w:b w:val="1"/>
                <w:bCs w:val="1"/>
                <w:color w:val="26323A"/>
              </w:rPr>
            </w:pPr>
            <w:r w:rsidRPr="01FAF9D1" w:rsidR="68853A26">
              <w:rPr>
                <w:b w:val="1"/>
                <w:bCs w:val="1"/>
                <w:color w:val="26323A"/>
              </w:rPr>
              <w:t>Location</w:t>
            </w:r>
          </w:p>
          <w:p w:rsidR="06AFC59E" w:rsidP="60C5149A" w:rsidRDefault="06AFC59E" w14:paraId="08A9EC14" w14:textId="74BA46F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8151126">
              <w:rPr/>
              <w:t>Sydney</w:t>
            </w:r>
          </w:p>
          <w:p w:rsidRPr="007024A0" w:rsidR="004B6E61" w:rsidP="005F5EA9" w:rsidRDefault="004B6E61" w14:paraId="6B9B52DB" w14:textId="1ED33F87">
            <w:pPr>
              <w:rPr>
                <w:color w:val="26323A"/>
              </w:rPr>
            </w:pPr>
          </w:p>
          <w:p w:rsidRPr="007024A0" w:rsidR="004B6E61" w:rsidP="01FAF9D1" w:rsidRDefault="004B6E61" w14:paraId="40C694CB" w14:textId="095F68BE">
            <w:pPr>
              <w:rPr>
                <w:b w:val="1"/>
                <w:bCs w:val="1"/>
                <w:color w:val="26323A"/>
              </w:rPr>
            </w:pPr>
            <w:r w:rsidRPr="01FAF9D1" w:rsidR="68853A26">
              <w:rPr>
                <w:b w:val="1"/>
                <w:bCs w:val="1"/>
                <w:color w:val="26323A"/>
              </w:rPr>
              <w:t>Phone</w:t>
            </w:r>
          </w:p>
          <w:p w:rsidRPr="007024A0" w:rsidR="004B6E61" w:rsidP="005F5EA9" w:rsidRDefault="57E6BE54" w14:paraId="1D4705B1" w14:textId="74137503">
            <w:pPr>
              <w:rPr>
                <w:color w:val="26323A"/>
              </w:rPr>
            </w:pPr>
            <w:r w:rsidRPr="01FAF9D1" w:rsidR="7EF7B502">
              <w:rPr>
                <w:color w:val="26323A"/>
              </w:rPr>
              <w:t>0413416228</w:t>
            </w:r>
          </w:p>
          <w:p w:rsidRPr="007024A0" w:rsidR="004B6E61" w:rsidP="005F5EA9" w:rsidRDefault="004B6E61" w14:paraId="48B217E4" w14:textId="7F716EC6">
            <w:pPr>
              <w:rPr>
                <w:color w:val="26323A"/>
              </w:rPr>
            </w:pPr>
          </w:p>
          <w:p w:rsidRPr="007024A0" w:rsidR="004B6E61" w:rsidP="01FAF9D1" w:rsidRDefault="004B6E61" w14:paraId="734B4F54" w14:textId="1B6A23E0">
            <w:pPr>
              <w:rPr>
                <w:b w:val="1"/>
                <w:bCs w:val="1"/>
                <w:color w:val="26323A"/>
              </w:rPr>
            </w:pPr>
            <w:r w:rsidRPr="01FAF9D1" w:rsidR="68853A26">
              <w:rPr>
                <w:b w:val="1"/>
                <w:bCs w:val="1"/>
                <w:color w:val="26323A"/>
              </w:rPr>
              <w:t>Email</w:t>
            </w:r>
          </w:p>
          <w:p w:rsidR="004B6E61" w:rsidP="005F5EA9" w:rsidRDefault="0009796F" w14:paraId="2B2F50FD" w14:textId="77F518D9">
            <w:hyperlink r:id="R68205d19a1824192">
              <w:r w:rsidRPr="01FAF9D1" w:rsidR="5BD34FBC">
                <w:rPr>
                  <w:rStyle w:val="Hyperlink"/>
                </w:rPr>
                <w:t>Joemcgirr89@gmail.com</w:t>
              </w:r>
            </w:hyperlink>
          </w:p>
          <w:p w:rsidR="0009796F" w:rsidP="005F5EA9" w:rsidRDefault="0009796F" w14:paraId="0C016460" w14:textId="33CBA233"/>
          <w:p w:rsidR="0009796F" w:rsidP="005F5EA9" w:rsidRDefault="0009796F" w14:paraId="0820DD3D" w14:textId="1321EE13">
            <w:pPr>
              <w:rPr>
                <w:b w:val="1"/>
                <w:bCs w:val="1"/>
              </w:rPr>
            </w:pPr>
            <w:r w:rsidRPr="01FAF9D1" w:rsidR="5BD34FBC">
              <w:rPr>
                <w:b w:val="1"/>
                <w:bCs w:val="1"/>
              </w:rPr>
              <w:t>Medium</w:t>
            </w:r>
          </w:p>
          <w:p w:rsidR="0009796F" w:rsidP="01FAF9D1" w:rsidRDefault="0009796F" w14:paraId="12E9E2E4" w14:textId="7AE86918">
            <w:pPr>
              <w:rPr>
                <w:rFonts w:ascii="Century Gothic" w:hAnsi="Century Gothic" w:cs="Century Gothic" w:asciiTheme="majorAscii" w:hAnsiTheme="majorAscii" w:cstheme="majorAscii"/>
              </w:rPr>
            </w:pPr>
            <w:hyperlink r:id="R22af981e277d4aff">
              <w:r w:rsidRPr="01FAF9D1" w:rsidR="5BD34FBC">
                <w:rPr>
                  <w:rStyle w:val="Hyperlink"/>
                  <w:rFonts w:ascii="Century Gothic" w:hAnsi="Century Gothic" w:cs="Century Gothic" w:asciiTheme="majorAscii" w:hAnsiTheme="majorAscii" w:cstheme="majorAscii"/>
                </w:rPr>
                <w:t>medium.com/@joemcgirr89</w:t>
              </w:r>
            </w:hyperlink>
          </w:p>
          <w:p w:rsidR="0009796F" w:rsidP="01FAF9D1" w:rsidRDefault="0009796F" w14:paraId="41229240" w14:textId="1A386B67">
            <w:pPr>
              <w:rPr>
                <w:rFonts w:ascii="Century Gothic" w:hAnsi="Century Gothic" w:cs="Century Gothic" w:asciiTheme="majorAscii" w:hAnsiTheme="majorAscii" w:cstheme="majorAscii"/>
              </w:rPr>
            </w:pPr>
          </w:p>
          <w:p w:rsidR="0009796F" w:rsidP="01FAF9D1" w:rsidRDefault="0009796F" w14:paraId="402C078C" w14:textId="557B546C">
            <w:pPr>
              <w:rPr>
                <w:rFonts w:ascii="Century Gothic" w:hAnsi="Century Gothic" w:cs="Century Gothic" w:asciiTheme="majorAscii" w:hAnsiTheme="majorAscii" w:cstheme="majorAscii"/>
                <w:b w:val="1"/>
                <w:bCs w:val="1"/>
              </w:rPr>
            </w:pPr>
            <w:r w:rsidRPr="01FAF9D1" w:rsidR="5BD34FBC">
              <w:rPr>
                <w:rFonts w:ascii="Century Gothic" w:hAnsi="Century Gothic" w:cs="Century Gothic" w:asciiTheme="majorAscii" w:hAnsiTheme="majorAscii" w:cstheme="majorAscii"/>
                <w:b w:val="1"/>
                <w:bCs w:val="1"/>
              </w:rPr>
              <w:t>GitLab</w:t>
            </w:r>
          </w:p>
          <w:p w:rsidR="00F22A96" w:rsidP="005F5EA9" w:rsidRDefault="00F22A96" w14:paraId="708824C9" w14:textId="67321048">
            <w:pPr>
              <w:rPr>
                <w:color w:val="26323A"/>
              </w:rPr>
            </w:pPr>
            <w:hyperlink r:id="R88f221f2c6444c47">
              <w:r w:rsidRPr="01FAF9D1" w:rsidR="75594909">
                <w:rPr>
                  <w:rStyle w:val="Hyperlink"/>
                </w:rPr>
                <w:t>https://gitlab.com/joe.mcgirr</w:t>
              </w:r>
            </w:hyperlink>
          </w:p>
          <w:p w:rsidR="00F22A96" w:rsidP="005F5EA9" w:rsidRDefault="00F22A96" w14:paraId="3D83FCF8" w14:textId="526FAA81">
            <w:pPr>
              <w:rPr>
                <w:color w:val="26323A"/>
              </w:rPr>
            </w:pPr>
          </w:p>
          <w:p w:rsidR="00F22A96" w:rsidP="01FAF9D1" w:rsidRDefault="00F22A96" w14:paraId="6525D0A6" w14:textId="1882405E">
            <w:pPr>
              <w:pStyle w:val="Heading2"/>
              <w:rPr>
                <w:rFonts w:ascii="Century Gothic" w:hAnsi="Century Gothic" w:eastAsia="メイリオ" w:cs="" w:asciiTheme="minorAscii" w:hAnsiTheme="minorAscii" w:eastAsiaTheme="minorEastAsia" w:cstheme="minorBidi"/>
                <w:b w:val="0"/>
                <w:bCs w:val="0"/>
                <w:caps w:val="0"/>
                <w:smallCaps w:val="0"/>
                <w:color w:val="26323A"/>
                <w:sz w:val="18"/>
                <w:szCs w:val="18"/>
              </w:rPr>
            </w:pPr>
            <w:r w:rsidRPr="01FAF9D1" w:rsidR="75594909">
              <w:rPr>
                <w:color w:val="26323A"/>
              </w:rPr>
              <w:t>Certifications</w:t>
            </w:r>
          </w:p>
          <w:p w:rsidR="007932D7" w:rsidP="01D4E232" w:rsidRDefault="007932D7" w14:paraId="44A680B9" w14:textId="0900827B">
            <w:pPr>
              <w:rPr>
                <w:b w:val="0"/>
                <w:bCs w:val="0"/>
              </w:rPr>
            </w:pPr>
            <w:r w:rsidR="30DCB38E">
              <w:rPr>
                <w:b w:val="0"/>
                <w:bCs w:val="0"/>
              </w:rPr>
              <w:t xml:space="preserve">- </w:t>
            </w:r>
            <w:r w:rsidR="75594909">
              <w:rPr>
                <w:b w:val="0"/>
                <w:bCs w:val="0"/>
              </w:rPr>
              <w:t>AWS Certified Cloud Practitioner (CLF-C01)</w:t>
            </w:r>
          </w:p>
          <w:p w:rsidR="00A85BB9" w:rsidP="01FAF9D1" w:rsidRDefault="00A85BB9" w14:paraId="73AB298B" w14:textId="5B878ED6">
            <w:pPr>
              <w:rPr>
                <w:b w:val="0"/>
                <w:bCs w:val="0"/>
                <w:i w:val="0"/>
                <w:iCs w:val="0"/>
              </w:rPr>
            </w:pPr>
            <w:r w:rsidRPr="01FAF9D1" w:rsidR="1FC0FCD9">
              <w:rPr>
                <w:b w:val="0"/>
                <w:bCs w:val="0"/>
                <w:i w:val="0"/>
                <w:iCs w:val="0"/>
              </w:rPr>
              <w:t xml:space="preserve">- </w:t>
            </w:r>
            <w:r w:rsidRPr="01FAF9D1" w:rsidR="0F706211">
              <w:rPr>
                <w:b w:val="0"/>
                <w:bCs w:val="0"/>
                <w:i w:val="0"/>
                <w:iCs w:val="0"/>
              </w:rPr>
              <w:t>HashiCorp</w:t>
            </w:r>
            <w:r w:rsidRPr="01FAF9D1" w:rsidR="0F706211">
              <w:rPr>
                <w:b w:val="0"/>
                <w:bCs w:val="0"/>
                <w:i w:val="0"/>
                <w:iCs w:val="0"/>
              </w:rPr>
              <w:t xml:space="preserve"> Certified: Terraform Associate (003)</w:t>
            </w:r>
          </w:p>
          <w:p w:rsidR="00A85BB9" w:rsidP="01D4E232" w:rsidRDefault="00A85BB9" w14:paraId="70ACE415" w14:textId="1E6D9BDB">
            <w:pPr>
              <w:rPr>
                <w:b w:val="0"/>
                <w:bCs w:val="0"/>
              </w:rPr>
            </w:pPr>
            <w:r w:rsidR="58EA08F5">
              <w:rPr>
                <w:b w:val="0"/>
                <w:bCs w:val="0"/>
              </w:rPr>
              <w:t xml:space="preserve">- </w:t>
            </w:r>
            <w:r w:rsidR="6262B5B2">
              <w:rPr>
                <w:b w:val="0"/>
                <w:bCs w:val="0"/>
              </w:rPr>
              <w:t>AWS Partner: Generative AI Essentials</w:t>
            </w:r>
          </w:p>
          <w:p w:rsidRPr="00A85BB9" w:rsidR="00A85BB9" w:rsidP="01FAF9D1" w:rsidRDefault="00A85BB9" w14:paraId="4DA974D5" w14:textId="3ABE42F0">
            <w:pPr>
              <w:rPr>
                <w:b w:val="0"/>
                <w:bCs w:val="0"/>
                <w:i w:val="1"/>
                <w:iCs w:val="1"/>
              </w:rPr>
            </w:pPr>
            <w:r w:rsidRPr="01FAF9D1" w:rsidR="3F835C67">
              <w:rPr>
                <w:b w:val="0"/>
                <w:bCs w:val="0"/>
                <w:i w:val="1"/>
                <w:iCs w:val="1"/>
              </w:rPr>
              <w:t xml:space="preserve">- </w:t>
            </w:r>
            <w:r w:rsidRPr="01FAF9D1" w:rsidR="6262B5B2">
              <w:rPr>
                <w:b w:val="0"/>
                <w:bCs w:val="0"/>
                <w:i w:val="1"/>
                <w:iCs w:val="1"/>
              </w:rPr>
              <w:t>Databricks</w:t>
            </w:r>
            <w:r w:rsidRPr="01FAF9D1" w:rsidR="6262B5B2">
              <w:rPr>
                <w:b w:val="0"/>
                <w:bCs w:val="0"/>
                <w:i w:val="1"/>
                <w:iCs w:val="1"/>
              </w:rPr>
              <w:t>:</w:t>
            </w:r>
            <w:r w:rsidRPr="01FAF9D1" w:rsidR="397F96C0">
              <w:rPr>
                <w:b w:val="0"/>
                <w:bCs w:val="0"/>
                <w:i w:val="1"/>
                <w:iCs w:val="1"/>
              </w:rPr>
              <w:t xml:space="preserve"> </w:t>
            </w:r>
            <w:r w:rsidRPr="01FAF9D1" w:rsidR="6262B5B2">
              <w:rPr>
                <w:b w:val="0"/>
                <w:bCs w:val="0"/>
                <w:i w:val="1"/>
                <w:iCs w:val="1"/>
              </w:rPr>
              <w:t>Lakehouse Fundamentals</w:t>
            </w:r>
          </w:p>
          <w:p w:rsidRPr="00A85BB9" w:rsidR="00A85BB9" w:rsidP="01FAF9D1" w:rsidRDefault="00A85BB9" w14:paraId="0D0E5864" w14:textId="3392EBDB">
            <w:pPr>
              <w:rPr>
                <w:b w:val="0"/>
                <w:bCs w:val="0"/>
                <w:i w:val="1"/>
                <w:iCs w:val="1"/>
              </w:rPr>
            </w:pPr>
            <w:r w:rsidRPr="01FAF9D1" w:rsidR="01E21A1D">
              <w:rPr>
                <w:b w:val="0"/>
                <w:bCs w:val="0"/>
                <w:i w:val="1"/>
                <w:iCs w:val="1"/>
              </w:rPr>
              <w:t xml:space="preserve">- </w:t>
            </w:r>
            <w:r w:rsidRPr="01FAF9D1" w:rsidR="62ED6AE5">
              <w:rPr>
                <w:b w:val="0"/>
                <w:bCs w:val="0"/>
                <w:i w:val="1"/>
                <w:iCs w:val="1"/>
              </w:rPr>
              <w:t>Databricks</w:t>
            </w:r>
            <w:r w:rsidRPr="01FAF9D1" w:rsidR="62ED6AE5">
              <w:rPr>
                <w:b w:val="0"/>
                <w:bCs w:val="0"/>
                <w:i w:val="1"/>
                <w:iCs w:val="1"/>
              </w:rPr>
              <w:t xml:space="preserve">: </w:t>
            </w:r>
            <w:r w:rsidRPr="01FAF9D1" w:rsidR="6262B5B2">
              <w:rPr>
                <w:b w:val="0"/>
                <w:bCs w:val="0"/>
                <w:i w:val="1"/>
                <w:iCs w:val="1"/>
              </w:rPr>
              <w:t>Generative AI Fundamentals</w:t>
            </w:r>
          </w:p>
          <w:p w:rsidR="001F02D8" w:rsidP="00A813E1" w:rsidRDefault="001F02D8" w14:paraId="0AF835FD" w14:textId="6EB45ADB"/>
          <w:p w:rsidRPr="000F5A4B" w:rsidR="001F02D8" w:rsidP="01FAF9D1" w:rsidRDefault="001F02D8" w14:paraId="77EEDD0C" w14:textId="18AB55B8">
            <w:pPr>
              <w:rPr>
                <w:b w:val="1"/>
                <w:bCs w:val="1"/>
                <w:i w:val="1"/>
                <w:iCs w:val="1"/>
              </w:rPr>
            </w:pPr>
            <w:r w:rsidRPr="01FAF9D1" w:rsidR="2F711108">
              <w:rPr>
                <w:b w:val="1"/>
                <w:bCs w:val="1"/>
                <w:i w:val="1"/>
                <w:iCs w:val="1"/>
              </w:rPr>
              <w:t>Working Towards:</w:t>
            </w:r>
          </w:p>
          <w:p w:rsidRPr="00A85BB9" w:rsidR="00F22A96" w:rsidP="01FAF9D1" w:rsidRDefault="001F02D8" w14:paraId="460DE2D8" w14:textId="25929FEC">
            <w:pPr>
              <w:rPr>
                <w:i w:val="1"/>
                <w:iCs w:val="1"/>
              </w:rPr>
            </w:pPr>
            <w:r w:rsidRPr="01FAF9D1" w:rsidR="6F5EC060">
              <w:rPr>
                <w:i w:val="1"/>
                <w:iCs w:val="1"/>
              </w:rPr>
              <w:t xml:space="preserve">- </w:t>
            </w:r>
            <w:r w:rsidRPr="01FAF9D1" w:rsidR="7DD3CBD4">
              <w:rPr>
                <w:i w:val="1"/>
                <w:iCs w:val="1"/>
              </w:rPr>
              <w:t>AWS Certified Developer – Associate (DVA-C02)</w:t>
            </w:r>
          </w:p>
          <w:p w:rsidR="40786D7A" w:rsidP="01FAF9D1" w:rsidRDefault="40786D7A" w14:paraId="58C9B2C9" w14:textId="66E8A5EC">
            <w:pPr>
              <w:rPr>
                <w:i w:val="1"/>
                <w:iCs w:val="1"/>
              </w:rPr>
            </w:pPr>
            <w:r w:rsidRPr="01FAF9D1" w:rsidR="4B1A5304">
              <w:rPr>
                <w:i w:val="1"/>
                <w:iCs w:val="1"/>
              </w:rPr>
              <w:t>- Linux System Administration Essentials (LFS207)</w:t>
            </w:r>
          </w:p>
          <w:p w:rsidR="40786D7A" w:rsidP="01FAF9D1" w:rsidRDefault="40786D7A" w14:paraId="69B3857B" w14:textId="1C3936B6">
            <w:pPr>
              <w:rPr>
                <w:i w:val="1"/>
                <w:iCs w:val="1"/>
              </w:rPr>
            </w:pPr>
            <w:r w:rsidRPr="01FAF9D1" w:rsidR="4B1A5304">
              <w:rPr>
                <w:i w:val="1"/>
                <w:iCs w:val="1"/>
              </w:rPr>
              <w:t xml:space="preserve">- </w:t>
            </w:r>
            <w:r w:rsidRPr="01FAF9D1" w:rsidR="05F275FD">
              <w:rPr>
                <w:i w:val="1"/>
                <w:iCs w:val="1"/>
              </w:rPr>
              <w:t>Kubernetes</w:t>
            </w:r>
            <w:r w:rsidRPr="01FAF9D1" w:rsidR="6094414D">
              <w:rPr>
                <w:i w:val="1"/>
                <w:iCs w:val="1"/>
              </w:rPr>
              <w:t xml:space="preserve"> Application Developer</w:t>
            </w:r>
            <w:r w:rsidRPr="01FAF9D1" w:rsidR="05F275FD">
              <w:rPr>
                <w:i w:val="1"/>
                <w:iCs w:val="1"/>
              </w:rPr>
              <w:t xml:space="preserve"> </w:t>
            </w:r>
            <w:r w:rsidRPr="01FAF9D1" w:rsidR="3A524357">
              <w:rPr>
                <w:i w:val="1"/>
                <w:iCs w:val="1"/>
              </w:rPr>
              <w:t>(</w:t>
            </w:r>
            <w:r w:rsidRPr="01FAF9D1" w:rsidR="05F275FD">
              <w:rPr>
                <w:i w:val="1"/>
                <w:iCs w:val="1"/>
              </w:rPr>
              <w:t>CKAD</w:t>
            </w:r>
            <w:r w:rsidRPr="01FAF9D1" w:rsidR="6A286F4C">
              <w:rPr>
                <w:i w:val="1"/>
                <w:iCs w:val="1"/>
              </w:rPr>
              <w:t>)</w:t>
            </w:r>
          </w:p>
          <w:sdt>
            <w:sdtPr>
              <w:rPr>
                <w:color w:val="26323A"/>
              </w:rPr>
              <w:id w:val="1061056325"/>
              <w:placeholder>
                <w:docPart w:val="30587CE7AAEE46DF9E776C087C174D8B"/>
              </w:placeholder>
              <w:temporary/>
              <w:showingPlcHdr/>
              <w15:appearance w15:val="hidden"/>
            </w:sdtPr>
            <w:sdtContent>
              <w:p w:rsidRPr="007024A0" w:rsidR="00613139" w:rsidP="00613139" w:rsidRDefault="00613139" w14:paraId="48683F2F" w14:textId="206680AE">
                <w:pPr>
                  <w:pStyle w:val="Heading2"/>
                  <w:rPr>
                    <w:color w:val="26323A"/>
                  </w:rPr>
                </w:pPr>
                <w:r w:rsidRPr="01FAF9D1" w:rsidR="11CCA7A3">
                  <w:rPr>
                    <w:color w:val="26323A"/>
                  </w:rPr>
                  <w:t>EDUCATION</w:t>
                </w:r>
              </w:p>
            </w:sdtContent>
            <w:sdtEndPr>
              <w:rPr>
                <w:color w:val="26323A"/>
              </w:rPr>
            </w:sdtEndPr>
          </w:sdt>
          <w:p w:rsidRPr="007024A0" w:rsidR="00613139" w:rsidP="00613139" w:rsidRDefault="00613139" w14:paraId="624CB87A" w14:textId="3D6A438C">
            <w:pPr>
              <w:pStyle w:val="Heading4"/>
              <w:rPr>
                <w:color w:val="26323A"/>
              </w:rPr>
            </w:pPr>
            <w:r w:rsidRPr="01FAF9D1" w:rsidR="11CCA7A3">
              <w:rPr>
                <w:color w:val="26323A"/>
              </w:rPr>
              <w:t xml:space="preserve">University of </w:t>
            </w:r>
            <w:r w:rsidRPr="01FAF9D1" w:rsidR="75594909">
              <w:rPr>
                <w:color w:val="26323A"/>
              </w:rPr>
              <w:t>Nottingham</w:t>
            </w:r>
          </w:p>
          <w:p w:rsidRPr="007024A0" w:rsidR="00613139" w:rsidP="00613139" w:rsidRDefault="00F22A96" w14:paraId="344E0852" w14:textId="2C28F920">
            <w:pPr>
              <w:pStyle w:val="Date"/>
              <w:rPr>
                <w:color w:val="26323A"/>
              </w:rPr>
            </w:pPr>
            <w:r w:rsidRPr="01FAF9D1" w:rsidR="75594909">
              <w:rPr>
                <w:color w:val="26323A"/>
              </w:rPr>
              <w:t>2019-2021</w:t>
            </w:r>
          </w:p>
          <w:p w:rsidR="00613139" w:rsidP="00F22A96" w:rsidRDefault="00F22A96" w14:paraId="733EB9BB" w14:textId="798B0937">
            <w:pPr>
              <w:rPr>
                <w:color w:val="26323A"/>
              </w:rPr>
            </w:pPr>
            <w:r w:rsidR="75594909">
              <w:rPr>
                <w:color w:val="26323A"/>
              </w:rPr>
              <w:t>MRes</w:t>
            </w:r>
            <w:r w:rsidR="00613139">
              <w:rPr>
                <w:noProof/>
                <w:color w:val="26323A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54516966" wp14:editId="52455CB9">
                      <wp:simplePos x="0" y="0"/>
                      <wp:positionH relativeFrom="column">
                        <wp:posOffset>4735830</wp:posOffset>
                      </wp:positionH>
                      <wp:positionV relativeFrom="paragraph">
                        <wp:posOffset>114300</wp:posOffset>
                      </wp:positionV>
                      <wp:extent cx="2676525" cy="457200"/>
                      <wp:effectExtent l="0" t="0" r="9525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7652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angle 2" style="position:absolute;margin-left:372.9pt;margin-top:9pt;width:210.75pt;height:3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f2f2f2 [3052]" stroked="f" strokeweight="1pt" w14:anchorId="29B41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"/>
                  </w:pict>
                </mc:Fallback>
              </mc:AlternateContent>
            </w:r>
            <w:r w:rsidR="75594909">
              <w:rPr>
                <w:color w:val="26323A"/>
              </w:rPr>
              <w:t xml:space="preserve"> Computer Science </w:t>
            </w:r>
          </w:p>
          <w:p w:rsidR="00F22A96" w:rsidP="00613139" w:rsidRDefault="00F22A96" w14:paraId="3880F80E" w14:textId="73611DD6">
            <w:pPr>
              <w:rPr>
                <w:color w:val="26323A"/>
              </w:rPr>
            </w:pPr>
            <w:r w:rsidRPr="01FAF9D1" w:rsidR="75594909">
              <w:rPr>
                <w:color w:val="26323A"/>
              </w:rPr>
              <w:t>Grade: Distinction</w:t>
            </w:r>
          </w:p>
          <w:p w:rsidR="00F22A96" w:rsidP="00613139" w:rsidRDefault="00F22A96" w14:paraId="57C47FC2" w14:textId="69B76BA2">
            <w:pPr>
              <w:rPr>
                <w:color w:val="26323A"/>
              </w:rPr>
            </w:pPr>
          </w:p>
          <w:p w:rsidRPr="007024A0" w:rsidR="00F22A96" w:rsidP="00F22A96" w:rsidRDefault="00F22A96" w14:paraId="2AA7D281" w14:textId="5DDE9451">
            <w:pPr>
              <w:pStyle w:val="Heading4"/>
              <w:rPr>
                <w:color w:val="26323A"/>
              </w:rPr>
            </w:pPr>
            <w:r w:rsidRPr="01FAF9D1" w:rsidR="75594909">
              <w:rPr>
                <w:color w:val="26323A"/>
              </w:rPr>
              <w:t xml:space="preserve">University of </w:t>
            </w:r>
            <w:r w:rsidRPr="01FAF9D1" w:rsidR="75594909">
              <w:rPr>
                <w:color w:val="26323A"/>
              </w:rPr>
              <w:t>Nottingham</w:t>
            </w:r>
          </w:p>
          <w:p w:rsidRPr="007024A0" w:rsidR="00F22A96" w:rsidP="00F22A96" w:rsidRDefault="00F22A96" w14:paraId="034373E9" w14:textId="617FAD3E">
            <w:pPr>
              <w:pStyle w:val="Date"/>
              <w:rPr>
                <w:color w:val="26323A"/>
              </w:rPr>
            </w:pPr>
            <w:r w:rsidRPr="01FAF9D1" w:rsidR="75594909">
              <w:rPr>
                <w:color w:val="26323A"/>
              </w:rPr>
              <w:t>2015-2020</w:t>
            </w:r>
          </w:p>
          <w:p w:rsidR="00F22A96" w:rsidP="00F22A96" w:rsidRDefault="00F22A96" w14:paraId="4DC26B57" w14:textId="63D80E58">
            <w:pPr>
              <w:rPr>
                <w:color w:val="26323A"/>
              </w:rPr>
            </w:pPr>
            <w:r>
              <w:rPr>
                <w:noProof/>
                <w:color w:val="26323A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36134125" wp14:editId="1BB6E656">
                      <wp:simplePos x="0" y="0"/>
                      <wp:positionH relativeFrom="column">
                        <wp:posOffset>4735830</wp:posOffset>
                      </wp:positionH>
                      <wp:positionV relativeFrom="paragraph">
                        <wp:posOffset>114300</wp:posOffset>
                      </wp:positionV>
                      <wp:extent cx="2676525" cy="457200"/>
                      <wp:effectExtent l="0" t="0" r="9525" b="0"/>
                      <wp:wrapNone/>
                      <wp:docPr id="950600135" name="Rectangle 950600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7652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angle 950600135" style="position:absolute;margin-left:372.9pt;margin-top:9pt;width:210.75pt;height:3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f2f2f2 [3052]" stroked="f" strokeweight="1pt" w14:anchorId="466E2E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"/>
                  </w:pict>
                </mc:Fallback>
              </mc:AlternateContent>
            </w:r>
            <w:r w:rsidR="75594909">
              <w:rPr>
                <w:color w:val="26323A"/>
              </w:rPr>
              <w:t>Bsc</w:t>
            </w:r>
            <w:r w:rsidR="75594909">
              <w:rPr>
                <w:color w:val="26323A"/>
              </w:rPr>
              <w:t xml:space="preserve"> (Hons) Computer Science</w:t>
            </w:r>
          </w:p>
          <w:p w:rsidRPr="007024A0" w:rsidR="00F22A96" w:rsidP="00F22A96" w:rsidRDefault="00F22A96" w14:paraId="369CBD34" w14:textId="09614840">
            <w:pPr>
              <w:rPr>
                <w:color w:val="26323A"/>
              </w:rPr>
            </w:pPr>
            <w:r w:rsidRPr="01FAF9D1" w:rsidR="75594909">
              <w:rPr>
                <w:color w:val="26323A"/>
              </w:rPr>
              <w:t>Grade: 1st</w:t>
            </w:r>
          </w:p>
          <w:p w:rsidRPr="007024A0" w:rsidR="004B6E61" w:rsidP="01FAF9D1" w:rsidRDefault="004B6E61" w14:paraId="4243CFDD" w14:textId="591DFD37">
            <w:pPr>
              <w:pStyle w:val="Heading2"/>
              <w:rPr>
                <w:rFonts w:ascii="Century Gothic" w:hAnsi="Century Gothic" w:eastAsia="メイリオ" w:cs="" w:asciiTheme="minorAscii" w:hAnsiTheme="minorAscii" w:eastAsiaTheme="minorEastAsia" w:cstheme="minorBidi"/>
                <w:b w:val="0"/>
                <w:bCs w:val="0"/>
                <w:caps w:val="0"/>
                <w:smallCaps w:val="0"/>
                <w:color w:val="26323A"/>
                <w:sz w:val="18"/>
                <w:szCs w:val="18"/>
              </w:rPr>
            </w:pPr>
            <w:r w:rsidRPr="01FAF9D1" w:rsidR="68853A26">
              <w:rPr>
                <w:color w:val="26323A"/>
              </w:rPr>
              <w:t>Languages</w:t>
            </w:r>
          </w:p>
          <w:tbl>
            <w:tblPr>
              <w:tblStyle w:val="TableGrid"/>
              <w:tblW w:w="0" w:type="auto"/>
              <w:tblLayout w:type="fixed"/>
              <w:tblCellMar>
                <w:left w:w="0" w:type="dxa"/>
                <w:bottom w:w="28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9"/>
              <w:gridCol w:w="1540"/>
            </w:tblGrid>
            <w:tr w:rsidRPr="007024A0" w:rsidR="007024A0" w:rsidTr="01FAF9D1" w14:paraId="5ECB8A32" w14:textId="77777777">
              <w:tc>
                <w:tcPr>
                  <w:tcW w:w="1539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Pr="007024A0" w:rsidR="002844DB" w:rsidP="00742B6A" w:rsidRDefault="00F22A96" w14:paraId="3E8A20B6" w14:textId="4413C245">
                  <w:pPr>
                    <w:framePr w:hSpace="180" w:wrap="around" w:hAnchor="margin" w:vAnchor="page" w:y="1"/>
                    <w:rPr>
                      <w:color w:val="26323A"/>
                    </w:rPr>
                  </w:pPr>
                  <w:r>
                    <w:rPr>
                      <w:color w:val="26323A"/>
                    </w:rPr>
                    <w:t>Python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Pr="007024A0" w:rsidR="002844DB" w:rsidP="00742B6A" w:rsidRDefault="00F22A96" w14:paraId="5415AE46" w14:textId="347CCF90">
                  <w:pPr>
                    <w:framePr w:hSpace="180" w:wrap="around" w:hAnchor="margin" w:vAnchor="page" w:y="1"/>
                    <w:jc w:val="right"/>
                    <w:rPr>
                      <w:color w:val="26323A"/>
                    </w:rPr>
                  </w:pPr>
                  <w:r>
                    <w:rPr>
                      <w:color w:val="26323A"/>
                    </w:rPr>
                    <w:t>Advanced</w:t>
                  </w:r>
                </w:p>
              </w:tc>
            </w:tr>
            <w:tr w:rsidRPr="007024A0" w:rsidR="007024A0" w:rsidTr="01FAF9D1" w14:paraId="5B2B0DA2" w14:textId="77777777">
              <w:tc>
                <w:tcPr>
                  <w:tcW w:w="1539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Pr="007024A0" w:rsidR="002844DB" w:rsidP="00742B6A" w:rsidRDefault="002844DB" w14:paraId="4181870A" w14:textId="0CB764A0">
                  <w:pPr>
                    <w:framePr w:hSpace="180" w:wrap="around" w:hAnchor="margin" w:vAnchor="page" w:y="1"/>
                    <w:rPr>
                      <w:color w:val="26323A"/>
                    </w:rPr>
                  </w:pPr>
                  <w:r w:rsidRPr="056679B6" w:rsidR="1492DFA4">
                    <w:rPr>
                      <w:color w:val="26323A"/>
                    </w:rPr>
                    <w:t>Java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Pr="007024A0" w:rsidR="002844DB" w:rsidP="00742B6A" w:rsidRDefault="00F22A96" w14:paraId="21267389" w14:textId="5A89C875">
                  <w:pPr>
                    <w:framePr w:hSpace="180" w:wrap="around" w:hAnchor="margin" w:vAnchor="page" w:y="1"/>
                    <w:jc w:val="right"/>
                    <w:rPr>
                      <w:color w:val="26323A"/>
                    </w:rPr>
                  </w:pPr>
                  <w:r>
                    <w:rPr>
                      <w:color w:val="26323A"/>
                    </w:rPr>
                    <w:t>Proficient</w:t>
                  </w:r>
                </w:p>
              </w:tc>
            </w:tr>
            <w:tr w:rsidRPr="007024A0" w:rsidR="007024A0" w:rsidTr="01FAF9D1" w14:paraId="7B021DA6" w14:textId="77777777">
              <w:tc>
                <w:tcPr>
                  <w:tcW w:w="1539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Pr="007024A0" w:rsidR="002844DB" w:rsidP="00742B6A" w:rsidRDefault="00811AD1" w14:paraId="1DB6E8E7" w14:textId="4EAD47ED">
                  <w:pPr>
                    <w:framePr w:hSpace="180" w:wrap="around" w:hAnchor="margin" w:vAnchor="page" w:y="1"/>
                    <w:rPr>
                      <w:color w:val="26323A"/>
                    </w:rPr>
                  </w:pPr>
                  <w:r>
                    <w:rPr>
                      <w:color w:val="26323A"/>
                    </w:rPr>
                    <w:t>JS/TS/</w:t>
                  </w:r>
                  <w:r w:rsidR="00F22A96">
                    <w:rPr>
                      <w:color w:val="26323A"/>
                    </w:rPr>
                    <w:t>React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Pr="007024A0" w:rsidR="002844DB" w:rsidP="00742B6A" w:rsidRDefault="007901F5" w14:paraId="0D11B2B9" w14:textId="0AC3EA38">
                  <w:pPr>
                    <w:framePr w:hSpace="180" w:wrap="around" w:hAnchor="margin" w:vAnchor="page" w:y="1"/>
                    <w:jc w:val="right"/>
                    <w:rPr>
                      <w:color w:val="26323A"/>
                    </w:rPr>
                  </w:pPr>
                  <w:r>
                    <w:rPr>
                      <w:color w:val="26323A"/>
                    </w:rPr>
                    <w:t>Proficient</w:t>
                  </w:r>
                </w:p>
              </w:tc>
            </w:tr>
            <w:tr w:rsidRPr="007024A0" w:rsidR="007024A0" w:rsidTr="01FAF9D1" w14:paraId="77E967BE" w14:textId="77777777">
              <w:tc>
                <w:tcPr>
                  <w:tcW w:w="1539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Pr="007024A0" w:rsidR="002844DB" w:rsidP="00742B6A" w:rsidRDefault="00F22A96" w14:paraId="1B385D39" w14:textId="74617AE0">
                  <w:pPr>
                    <w:framePr w:hSpace="180" w:wrap="around" w:hAnchor="margin" w:vAnchor="page" w:y="1"/>
                    <w:rPr>
                      <w:color w:val="26323A"/>
                    </w:rPr>
                  </w:pPr>
                  <w:r>
                    <w:rPr>
                      <w:color w:val="26323A"/>
                    </w:rPr>
                    <w:t>HTML/CSS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Pr="007024A0" w:rsidR="002844DB" w:rsidP="00742B6A" w:rsidRDefault="00F22A96" w14:paraId="5C5D072E" w14:textId="6824D316">
                  <w:pPr>
                    <w:framePr w:hSpace="180" w:wrap="around" w:hAnchor="margin" w:vAnchor="page" w:y="1"/>
                    <w:jc w:val="right"/>
                    <w:rPr>
                      <w:color w:val="26323A"/>
                    </w:rPr>
                  </w:pPr>
                  <w:r>
                    <w:rPr>
                      <w:color w:val="26323A"/>
                    </w:rPr>
                    <w:t>Proficient</w:t>
                  </w:r>
                </w:p>
              </w:tc>
            </w:tr>
            <w:tr w:rsidRPr="007024A0" w:rsidR="00F22A96" w:rsidTr="01FAF9D1" w14:paraId="372A1B26" w14:textId="77777777">
              <w:trPr>
                <w:trHeight w:val="300"/>
              </w:trPr>
              <w:tc>
                <w:tcPr>
                  <w:tcW w:w="1539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="00F22A96" w:rsidP="00742B6A" w:rsidRDefault="00F22A96" w14:paraId="1DC38CA5" w14:textId="288463E2">
                  <w:pPr>
                    <w:framePr w:hSpace="180" w:wrap="around" w:hAnchor="margin" w:vAnchor="page" w:y="1"/>
                    <w:rPr>
                      <w:color w:val="26323A"/>
                    </w:rPr>
                  </w:pPr>
                  <w:r>
                    <w:rPr>
                      <w:color w:val="26323A"/>
                    </w:rPr>
                    <w:t>Bash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</w:tcPr>
                <w:p w:rsidRPr="007024A0" w:rsidR="00F22A96" w:rsidP="00742B6A" w:rsidRDefault="57E6BE54" w14:paraId="71F74BF6" w14:textId="6EB564FF">
                  <w:pPr>
                    <w:framePr w:hSpace="180" w:wrap="around" w:hAnchor="margin" w:vAnchor="page" w:y="1"/>
                    <w:jc w:val="right"/>
                    <w:rPr>
                      <w:color w:val="26323A"/>
                    </w:rPr>
                  </w:pPr>
                  <w:r w:rsidRPr="57E6BE54">
                    <w:rPr>
                      <w:color w:val="26323A"/>
                    </w:rPr>
                    <w:t>Proficient</w:t>
                  </w:r>
                </w:p>
              </w:tc>
            </w:tr>
          </w:tbl>
          <w:p w:rsidRPr="00A24AF0" w:rsidR="007D30A8" w:rsidP="01FAF9D1" w:rsidRDefault="007D30A8" w14:paraId="33D975D2" w14:textId="38BAF816">
            <w:pPr>
              <w:pStyle w:val="Heading2"/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noProof w:val="0"/>
                <w:color w:val="26323A"/>
                <w:sz w:val="22"/>
                <w:szCs w:val="22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noProof w:val="0"/>
                <w:color w:val="26323A"/>
                <w:sz w:val="22"/>
                <w:szCs w:val="22"/>
                <w:lang w:val="en-US"/>
              </w:rPr>
              <w:t>Skills</w:t>
            </w:r>
          </w:p>
          <w:p w:rsidRPr="00A24AF0" w:rsidR="007D30A8" w:rsidP="01FAF9D1" w:rsidRDefault="007D30A8" w14:paraId="3754FE2F" w14:textId="3CAF5B3A">
            <w:pPr>
              <w:pStyle w:val="Heading5"/>
              <w:keepNext w:val="1"/>
              <w:keepLines w:val="1"/>
              <w:spacing w:before="80" w:beforeAutospacing="off" w:after="4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AB7" w:themeColor="accent1" w:themeTint="FF" w:themeShade="BF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AB7" w:themeColor="accent1" w:themeTint="FF" w:themeShade="BF"/>
                <w:sz w:val="18"/>
                <w:szCs w:val="18"/>
                <w:lang w:val="en-US"/>
              </w:rPr>
              <w:t>Frontend</w:t>
            </w:r>
          </w:p>
          <w:p w:rsidRPr="00A24AF0" w:rsidR="007D30A8" w:rsidP="01FAF9D1" w:rsidRDefault="007D30A8" w14:paraId="777FAE2C" w14:textId="237818C0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HTML5/CSS</w:t>
            </w:r>
          </w:p>
          <w:p w:rsidRPr="00A24AF0" w:rsidR="007D30A8" w:rsidP="01FAF9D1" w:rsidRDefault="007D30A8" w14:paraId="582F3E7B" w14:textId="6F701370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React</w:t>
            </w:r>
          </w:p>
          <w:p w:rsidRPr="00A24AF0" w:rsidR="007D30A8" w:rsidP="01FAF9D1" w:rsidRDefault="007D30A8" w14:paraId="7009E8E4" w14:textId="4DD89B02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NextJS</w:t>
            </w:r>
          </w:p>
          <w:p w:rsidRPr="00A24AF0" w:rsidR="007D30A8" w:rsidP="01FAF9D1" w:rsidRDefault="007D30A8" w14:paraId="6BE39C33" w14:textId="6F7BB422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Shadcn</w:t>
            </w:r>
          </w:p>
          <w:p w:rsidRPr="00A24AF0" w:rsidR="007D30A8" w:rsidP="01FAF9D1" w:rsidRDefault="007D30A8" w14:paraId="6D28D1AD" w14:textId="067DCEF9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Websockets</w:t>
            </w:r>
          </w:p>
          <w:p w:rsidRPr="00A24AF0" w:rsidR="007D30A8" w:rsidP="01FAF9D1" w:rsidRDefault="007D30A8" w14:paraId="372971F7" w14:textId="0BC8DEF9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</w:p>
          <w:p w:rsidRPr="00A24AF0" w:rsidR="007D30A8" w:rsidP="01FAF9D1" w:rsidRDefault="007D30A8" w14:paraId="1D3D72F4" w14:textId="231CA144">
            <w:pPr>
              <w:pStyle w:val="Heading5"/>
              <w:keepNext w:val="1"/>
              <w:keepLines w:val="1"/>
              <w:spacing w:before="80" w:beforeAutospacing="off" w:after="40" w:afterAutospacing="off" w:line="259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AB7" w:themeColor="accent1" w:themeTint="FF" w:themeShade="BF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AB7" w:themeColor="accent1" w:themeTint="FF" w:themeShade="BF"/>
                <w:sz w:val="18"/>
                <w:szCs w:val="18"/>
                <w:lang w:val="en-US"/>
              </w:rPr>
              <w:t>Backend</w:t>
            </w:r>
          </w:p>
          <w:p w:rsidRPr="00A24AF0" w:rsidR="007D30A8" w:rsidP="01FAF9D1" w:rsidRDefault="007D30A8" w14:paraId="6DF1B9EA" w14:textId="4D76B474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Django</w:t>
            </w:r>
          </w:p>
          <w:p w:rsidRPr="00A24AF0" w:rsidR="007D30A8" w:rsidP="16D0E7E4" w:rsidRDefault="007D30A8" w14:paraId="357C11E6" w14:textId="7E9C1A17">
            <w:pPr>
              <w:keepNext w:val="1"/>
              <w:keepLines w:val="1"/>
              <w:spacing w:before="240" w:beforeAutospacing="off" w:after="120" w:afterAutospacing="off" w:line="259" w:lineRule="auto"/>
              <w:ind/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FastAPI</w:t>
            </w:r>
          </w:p>
          <w:p w:rsidRPr="00A24AF0" w:rsidR="007D30A8" w:rsidP="16D0E7E4" w:rsidRDefault="007D30A8" w14:paraId="6BEE3EF8" w14:textId="4E3FEEB9">
            <w:pPr>
              <w:keepNext w:val="1"/>
              <w:keepLines w:val="1"/>
              <w:spacing w:before="240" w:beforeAutospacing="off" w:after="120" w:afterAutospacing="off" w:line="259" w:lineRule="auto"/>
              <w:ind/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Rest</w:t>
            </w:r>
          </w:p>
          <w:p w:rsidRPr="00A24AF0" w:rsidR="007D30A8" w:rsidP="01FAF9D1" w:rsidRDefault="007D30A8" w14:paraId="60140EEA" w14:textId="266E31CA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Event-driven architecture</w:t>
            </w:r>
          </w:p>
          <w:p w:rsidRPr="00A24AF0" w:rsidR="007D30A8" w:rsidP="01FAF9D1" w:rsidRDefault="007D30A8" w14:paraId="00924C89" w14:textId="0691F75C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Microservices</w:t>
            </w:r>
          </w:p>
          <w:p w:rsidRPr="00A24AF0" w:rsidR="007D30A8" w:rsidP="01FAF9D1" w:rsidRDefault="007D30A8" w14:paraId="63E59D85" w14:textId="3CDCF2A8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DynamoDB</w:t>
            </w:r>
          </w:p>
          <w:p w:rsidRPr="00A24AF0" w:rsidR="007D30A8" w:rsidP="01FAF9D1" w:rsidRDefault="007D30A8" w14:paraId="0A40D6DB" w14:textId="51F271B7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Postgres</w:t>
            </w:r>
          </w:p>
          <w:p w:rsidRPr="00A24AF0" w:rsidR="007D30A8" w:rsidP="01FAF9D1" w:rsidRDefault="007D30A8" w14:paraId="7F18432E" w14:textId="2E4651C6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Pr="00A24AF0" w:rsidR="007D30A8" w:rsidP="01FAF9D1" w:rsidRDefault="007D30A8" w14:paraId="089FEE41" w14:textId="32178A9B">
            <w:pPr>
              <w:pStyle w:val="Heading5"/>
              <w:keepNext w:val="1"/>
              <w:keepLines w:val="1"/>
              <w:spacing w:before="80" w:beforeAutospacing="off" w:after="40" w:afterAutospacing="off" w:line="259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AB7" w:themeColor="accent1" w:themeTint="FF" w:themeShade="BF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AB7" w:themeColor="accent1" w:themeTint="FF" w:themeShade="BF"/>
                <w:sz w:val="18"/>
                <w:szCs w:val="18"/>
                <w:lang w:val="en-US"/>
              </w:rPr>
              <w:t>Cloud &amp; Infra</w:t>
            </w:r>
          </w:p>
          <w:p w:rsidRPr="00A24AF0" w:rsidR="007D30A8" w:rsidP="01FAF9D1" w:rsidRDefault="007D30A8" w14:paraId="21C10FBA" w14:textId="36BA884A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AWS</w:t>
            </w:r>
          </w:p>
          <w:p w:rsidRPr="00A24AF0" w:rsidR="007D30A8" w:rsidP="01FAF9D1" w:rsidRDefault="007D30A8" w14:paraId="4C5BD903" w14:textId="04ECEEF5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Serverless</w:t>
            </w:r>
          </w:p>
          <w:p w:rsidRPr="00A24AF0" w:rsidR="007D30A8" w:rsidP="01FAF9D1" w:rsidRDefault="007D30A8" w14:paraId="150BE19A" w14:textId="3E06831D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Linux</w:t>
            </w:r>
          </w:p>
          <w:p w:rsidRPr="00A24AF0" w:rsidR="007D30A8" w:rsidP="01FAF9D1" w:rsidRDefault="007D30A8" w14:paraId="6FB5EBBE" w14:textId="40BDA7F1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Docker</w:t>
            </w:r>
          </w:p>
          <w:p w:rsidRPr="00A24AF0" w:rsidR="007D30A8" w:rsidP="01FAF9D1" w:rsidRDefault="007D30A8" w14:paraId="589C6043" w14:textId="08B01FF5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Kubernetes</w:t>
            </w:r>
          </w:p>
          <w:p w:rsidRPr="00A24AF0" w:rsidR="007D30A8" w:rsidP="01FAF9D1" w:rsidRDefault="007D30A8" w14:paraId="6E2E6C31" w14:textId="565B87E4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Pr="00A24AF0" w:rsidR="007D30A8" w:rsidP="01FAF9D1" w:rsidRDefault="007D30A8" w14:paraId="45CD447B" w14:textId="4F5DDE06">
            <w:pPr>
              <w:pStyle w:val="Heading5"/>
              <w:keepNext w:val="1"/>
              <w:keepLines w:val="1"/>
              <w:spacing w:before="80" w:beforeAutospacing="off" w:after="40" w:afterAutospacing="off" w:line="259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AB7" w:themeColor="accent1" w:themeTint="FF" w:themeShade="BF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AB7" w:themeColor="accent1" w:themeTint="FF" w:themeShade="BF"/>
                <w:sz w:val="18"/>
                <w:szCs w:val="18"/>
                <w:lang w:val="en-US"/>
              </w:rPr>
              <w:t>DevOps</w:t>
            </w:r>
          </w:p>
          <w:p w:rsidRPr="00A24AF0" w:rsidR="007D30A8" w:rsidP="01FAF9D1" w:rsidRDefault="007D30A8" w14:paraId="76A2DF51" w14:textId="304A31D7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ArgoCD</w:t>
            </w:r>
          </w:p>
          <w:p w:rsidRPr="00A24AF0" w:rsidR="007D30A8" w:rsidP="01FAF9D1" w:rsidRDefault="007D30A8" w14:paraId="6AD7BFC8" w14:textId="3B509A8D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Git</w:t>
            </w:r>
          </w:p>
          <w:p w:rsidRPr="00A24AF0" w:rsidR="007D30A8" w:rsidP="01FAF9D1" w:rsidRDefault="007D30A8" w14:paraId="31533469" w14:textId="2E60EA47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GitLab CI/CD</w:t>
            </w:r>
          </w:p>
          <w:p w:rsidRPr="00A24AF0" w:rsidR="007D30A8" w:rsidP="16D0E7E4" w:rsidRDefault="007D30A8" w14:paraId="6B52790A" w14:textId="30FA631F">
            <w:pPr>
              <w:keepNext w:val="1"/>
              <w:keepLines w:val="1"/>
              <w:spacing w:before="240" w:beforeAutospacing="off" w:after="120" w:afterAutospacing="off" w:line="259" w:lineRule="auto"/>
              <w:ind/>
            </w:pPr>
            <w:r w:rsidRPr="01FAF9D1" w:rsidR="305237E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Terraform</w:t>
            </w:r>
          </w:p>
          <w:p w:rsidR="01FAF9D1" w:rsidP="01FAF9D1" w:rsidRDefault="01FAF9D1" w14:paraId="6F44B0F0" w14:textId="495FC7C7">
            <w:pPr>
              <w:keepNext w:val="1"/>
              <w:keepLines w:val="1"/>
              <w:spacing w:before="240" w:beforeAutospacing="off" w:after="120" w:afterAutospacing="off" w:line="259" w:lineRule="auto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Pr="00A24AF0" w:rsidR="007D30A8" w:rsidP="01FAF9D1" w:rsidRDefault="007D30A8" w14:paraId="7F294BE0" w14:textId="084EDD09">
            <w:pPr>
              <w:pStyle w:val="Heading5"/>
              <w:keepNext w:val="1"/>
              <w:keepLines w:val="1"/>
              <w:spacing w:before="80" w:beforeAutospacing="off" w:after="40" w:afterAutospacing="off" w:line="259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AB7" w:themeColor="accent1" w:themeTint="FF" w:themeShade="BF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AB7" w:themeColor="accent1" w:themeTint="FF" w:themeShade="BF"/>
                <w:sz w:val="18"/>
                <w:szCs w:val="18"/>
                <w:lang w:val="en-US"/>
              </w:rPr>
              <w:t>AI &amp; Data</w:t>
            </w:r>
          </w:p>
          <w:p w:rsidRPr="00A24AF0" w:rsidR="007D30A8" w:rsidP="01FAF9D1" w:rsidRDefault="007D30A8" w14:paraId="5B6339B6" w14:textId="1960FA9B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Sci-kit learn</w:t>
            </w:r>
          </w:p>
          <w:p w:rsidRPr="00A24AF0" w:rsidR="007D30A8" w:rsidP="01FAF9D1" w:rsidRDefault="007D30A8" w14:paraId="240A4EDA" w14:textId="10FE4400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Pytorch</w:t>
            </w:r>
          </w:p>
          <w:p w:rsidRPr="00A24AF0" w:rsidR="007D30A8" w:rsidP="01FAF9D1" w:rsidRDefault="007D30A8" w14:paraId="3D48168F" w14:textId="77D766FF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Pandas</w:t>
            </w:r>
          </w:p>
          <w:p w:rsidRPr="00A24AF0" w:rsidR="007D30A8" w:rsidP="01FAF9D1" w:rsidRDefault="007D30A8" w14:paraId="5CD704FB" w14:textId="5D6356F3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323A"/>
                <w:sz w:val="18"/>
                <w:szCs w:val="18"/>
                <w:lang w:val="en-US"/>
              </w:rPr>
              <w:t>Numpy</w:t>
            </w:r>
          </w:p>
          <w:p w:rsidRPr="00A24AF0" w:rsidR="007D30A8" w:rsidP="01FAF9D1" w:rsidRDefault="007D30A8" w14:paraId="40E1DECC" w14:textId="4C7900B2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Pr="00A24AF0" w:rsidR="007D30A8" w:rsidP="01FAF9D1" w:rsidRDefault="007D30A8" w14:paraId="363EE969" w14:textId="41826895">
            <w:pPr>
              <w:pStyle w:val="Heading5"/>
              <w:keepNext w:val="1"/>
              <w:keepLines w:val="1"/>
              <w:spacing w:before="80" w:beforeAutospacing="off" w:after="40" w:afterAutospacing="off" w:line="259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AB7" w:themeColor="accent1" w:themeTint="FF" w:themeShade="BF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48AB7" w:themeColor="accent1" w:themeTint="FF" w:themeShade="BF"/>
                <w:sz w:val="18"/>
                <w:szCs w:val="18"/>
                <w:lang w:val="en-US"/>
              </w:rPr>
              <w:t>Security</w:t>
            </w:r>
          </w:p>
          <w:p w:rsidRPr="00A24AF0" w:rsidR="007D30A8" w:rsidP="01FAF9D1" w:rsidRDefault="007D30A8" w14:paraId="4CCD4611" w14:textId="4152005E">
            <w:pPr>
              <w:keepNext w:val="1"/>
              <w:keepLines w:val="1"/>
              <w:spacing w:before="240" w:beforeAutospacing="off" w:after="120" w:afterAutospacing="off" w:line="259" w:lineRule="auto"/>
              <w:ind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AWS Cognito</w:t>
            </w:r>
          </w:p>
          <w:p w:rsidRPr="00A24AF0" w:rsidR="007D30A8" w:rsidP="16D0E7E4" w:rsidRDefault="007D30A8" w14:paraId="68DFE97F" w14:textId="309BF8A6">
            <w:pPr>
              <w:keepNext w:val="1"/>
              <w:keepLines w:val="1"/>
              <w:spacing w:before="240" w:beforeAutospacing="off" w:after="120" w:afterAutospacing="off" w:line="259" w:lineRule="auto"/>
              <w:ind/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OAuth2 / OIDC</w:t>
            </w:r>
          </w:p>
          <w:p w:rsidRPr="00A24AF0" w:rsidR="007D30A8" w:rsidP="16D0E7E4" w:rsidRDefault="007D30A8" w14:paraId="2227C249" w14:textId="59A33A56">
            <w:pPr>
              <w:keepNext w:val="1"/>
              <w:keepLines w:val="1"/>
              <w:spacing w:before="240" w:beforeAutospacing="off" w:after="120" w:afterAutospacing="off" w:line="259" w:lineRule="auto"/>
              <w:ind/>
            </w:pPr>
            <w:r w:rsidRPr="01FAF9D1" w:rsidR="7904414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Vault</w:t>
            </w:r>
          </w:p>
          <w:p w:rsidRPr="00A24AF0" w:rsidR="007D30A8" w:rsidP="16D0E7E4" w:rsidRDefault="007D30A8" w14:paraId="58909FB0" w14:textId="1E92A40B">
            <w:pPr>
              <w:keepNext w:val="1"/>
              <w:keepLines w:val="1"/>
              <w:spacing w:before="240" w:beforeAutospacing="off" w:after="120" w:afterAutospacing="off" w:line="259" w:lineRule="auto"/>
              <w:ind/>
            </w:pPr>
            <w:r w:rsidRPr="01FAF9D1" w:rsidR="33E678A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Network Fundamentals</w:t>
            </w:r>
          </w:p>
          <w:p w:rsidRPr="00A24AF0" w:rsidR="007D30A8" w:rsidP="01FAF9D1" w:rsidRDefault="007D30A8" w14:paraId="5E3E192D" w14:textId="63D05E3C">
            <w:pPr>
              <w:pStyle w:val="Heading2"/>
              <w:keepNext w:val="1"/>
              <w:keepLines w:val="1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noProof w:val="0"/>
                <w:color w:val="26323A"/>
                <w:sz w:val="22"/>
                <w:szCs w:val="22"/>
                <w:lang w:val="en-US"/>
              </w:rPr>
            </w:pPr>
            <w:r w:rsidRPr="01FAF9D1" w:rsidR="1C57CE8B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noProof w:val="0"/>
                <w:color w:val="26323A"/>
                <w:sz w:val="22"/>
                <w:szCs w:val="22"/>
                <w:lang w:val="en-US"/>
              </w:rPr>
              <w:t>Side projects</w:t>
            </w:r>
          </w:p>
          <w:p w:rsidR="2B2FFC15" w:rsidP="01FAF9D1" w:rsidRDefault="2B2FFC15" w14:paraId="593A7EC1" w14:textId="496F2CE8">
            <w:pPr>
              <w:keepNext w:val="1"/>
              <w:keepLines w:val="1"/>
              <w:spacing w:before="0" w:beforeAutospacing="off" w:after="0" w:afterAutospacing="off" w:line="259" w:lineRule="auto"/>
              <w:ind w:left="0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1FAF9D1" w:rsidR="55CB1A1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Worked with a local accounting firm to </w:t>
            </w:r>
            <w:r w:rsidRPr="01FAF9D1" w:rsidR="55CB1A1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identify</w:t>
            </w:r>
            <w:r w:rsidRPr="01FAF9D1" w:rsidR="55CB1A1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workflow bottlenecks and explore opportunities for AI-driven automation.</w:t>
            </w:r>
          </w:p>
          <w:p w:rsidRPr="00A24AF0" w:rsidR="007D30A8" w:rsidP="01FAF9D1" w:rsidRDefault="007D30A8" w14:paraId="1AB2C866" w14:textId="633472FD">
            <w:pPr>
              <w:keepNext w:val="1"/>
              <w:keepLines w:val="1"/>
              <w:spacing w:before="0" w:beforeAutospacing="off" w:after="0" w:afterAutospacing="off" w:line="259" w:lineRule="auto"/>
              <w:ind w:left="0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Pr="00A24AF0" w:rsidR="007D30A8" w:rsidP="01FAF9D1" w:rsidRDefault="007D30A8" w14:paraId="71B3D34E" w14:textId="6A59D69B">
            <w:pPr>
              <w:keepNext w:val="1"/>
              <w:keepLines w:val="1"/>
              <w:spacing w:before="0" w:beforeAutospacing="off" w:after="0" w:afterAutospacing="off" w:line="259" w:lineRule="auto"/>
              <w:ind w:left="0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1FAF9D1" w:rsidR="1C57CE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Built an LLM-powered RAG app for querying PDFs (Python + </w:t>
            </w:r>
            <w:r w:rsidRPr="01FAF9D1" w:rsidR="1C57CE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Streamlit</w:t>
            </w:r>
            <w:r w:rsidRPr="01FAF9D1" w:rsidR="1C57CE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  <w:r w:rsidRPr="01FAF9D1" w:rsidR="0E18034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.</w:t>
            </w:r>
          </w:p>
          <w:p w:rsidRPr="00A24AF0" w:rsidR="007D30A8" w:rsidP="01FAF9D1" w:rsidRDefault="007D30A8" w14:paraId="73521308" w14:textId="33535858">
            <w:pPr>
              <w:keepNext w:val="1"/>
              <w:keepLines w:val="1"/>
              <w:spacing w:before="0" w:beforeAutospacing="off" w:after="0" w:afterAutospacing="off" w:line="259" w:lineRule="auto"/>
              <w:ind w:left="0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Pr="00A24AF0" w:rsidR="007D30A8" w:rsidP="01FAF9D1" w:rsidRDefault="007D30A8" w14:paraId="713FE032" w14:textId="761CEF65">
            <w:pPr>
              <w:keepNext w:val="1"/>
              <w:keepLines w:val="1"/>
              <w:spacing w:before="0" w:beforeAutospacing="off" w:after="0" w:afterAutospacing="off" w:line="259" w:lineRule="auto"/>
              <w:ind w:left="0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1FAF9D1" w:rsidR="1C57CE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Developed LLM-based workflows for automation and agent-style interactions</w:t>
            </w:r>
            <w:r w:rsidRPr="01FAF9D1" w:rsidR="33E67BA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.</w:t>
            </w:r>
          </w:p>
          <w:p w:rsidRPr="00A24AF0" w:rsidR="007D30A8" w:rsidP="01FAF9D1" w:rsidRDefault="007D30A8" w14:paraId="78BC05F5" w14:textId="16C3BFB8">
            <w:pPr>
              <w:keepNext w:val="1"/>
              <w:keepLines w:val="1"/>
              <w:spacing w:before="0" w:beforeAutospacing="off" w:after="0" w:afterAutospacing="off" w:line="259" w:lineRule="auto"/>
              <w:ind w:left="0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  <w:p w:rsidRPr="00A24AF0" w:rsidR="007D30A8" w:rsidP="01FAF9D1" w:rsidRDefault="007D30A8" w14:paraId="0FF50F87" w14:textId="35F58A2A">
            <w:pPr>
              <w:keepNext w:val="1"/>
              <w:keepLines w:val="1"/>
              <w:spacing w:before="0" w:beforeAutospacing="off" w:after="0" w:afterAutospacing="off" w:line="259" w:lineRule="auto"/>
              <w:ind w:left="0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01FAF9D1" w:rsidR="1C57CE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Built and </w:t>
            </w:r>
            <w:r w:rsidRPr="01FAF9D1" w:rsidR="1C57CE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maintain</w:t>
            </w:r>
            <w:r w:rsidRPr="01FAF9D1" w:rsidR="1C57CE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a Raspberry Pi </w:t>
            </w:r>
            <w:r w:rsidRPr="01FAF9D1" w:rsidR="1C57CE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homelab</w:t>
            </w:r>
            <w:r w:rsidRPr="01FAF9D1" w:rsidR="1C57CE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, running </w:t>
            </w:r>
            <w:r w:rsidRPr="01FAF9D1" w:rsidR="1C57CE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containerised</w:t>
            </w:r>
            <w:r w:rsidRPr="01FAF9D1" w:rsidR="1C57CE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services with secure remote access (</w:t>
            </w:r>
            <w:r w:rsidRPr="01FAF9D1" w:rsidR="1C57CE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Tailscale</w:t>
            </w:r>
            <w:r w:rsidRPr="01FAF9D1" w:rsidR="1C57CE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  <w:r w:rsidRPr="01FAF9D1" w:rsidR="25BA363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.</w:t>
            </w:r>
          </w:p>
          <w:p w:rsidRPr="00A24AF0" w:rsidR="007D30A8" w:rsidP="3E7E69D4" w:rsidRDefault="007D30A8" w14:paraId="48994DBF" w14:textId="2A4C9E0A">
            <w:pPr>
              <w:pStyle w:val="Normal"/>
              <w:keepNext w:val="1"/>
              <w:keepLines w:val="1"/>
              <w:rPr>
                <w:noProof w:val="0"/>
                <w:lang w:val="en-US"/>
              </w:rPr>
            </w:pPr>
          </w:p>
          <w:p w:rsidR="3E7E69D4" w:rsidP="3E7E69D4" w:rsidRDefault="3E7E69D4" w14:paraId="791630BD" w14:textId="4E35DCBC">
            <w:pPr>
              <w:pStyle w:val="Normal"/>
              <w:keepNext w:val="1"/>
              <w:keepLines w:val="1"/>
              <w:rPr>
                <w:noProof w:val="0"/>
                <w:lang w:val="en-US"/>
              </w:rPr>
            </w:pPr>
          </w:p>
          <w:p w:rsidRPr="00A24AF0" w:rsidR="007D30A8" w:rsidP="6A7E7DFD" w:rsidRDefault="007D30A8" w14:paraId="594C396C" w14:textId="5776657A">
            <w:pPr>
              <w:rPr>
                <w:i w:val="1"/>
                <w:iCs w:val="1"/>
                <w:color w:val="26323A"/>
              </w:rPr>
            </w:pPr>
          </w:p>
        </w:tc>
      </w:tr>
    </w:tbl>
    <w:p w:rsidR="004107F3" w:rsidP="00613139" w:rsidRDefault="004107F3" w14:paraId="2EF0C44A" w14:textId="77777777">
      <w:pPr>
        <w:tabs>
          <w:tab w:val="left" w:pos="990"/>
        </w:tabs>
      </w:pPr>
    </w:p>
    <w:sectPr w:rsidR="004107F3" w:rsidSect="003774D9">
      <w:pgSz w:w="12240" w:h="15840" w:orient="portrait" w:code="1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B2DF5" w:rsidP="000C45FF" w:rsidRDefault="00FB2DF5" w14:paraId="2EC6B37C" w14:textId="77777777">
      <w:r>
        <w:separator/>
      </w:r>
    </w:p>
  </w:endnote>
  <w:endnote w:type="continuationSeparator" w:id="0">
    <w:p w:rsidR="00FB2DF5" w:rsidP="000C45FF" w:rsidRDefault="00FB2DF5" w14:paraId="199E711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B2DF5" w:rsidP="000C45FF" w:rsidRDefault="00FB2DF5" w14:paraId="41996443" w14:textId="77777777">
      <w:r>
        <w:separator/>
      </w:r>
    </w:p>
  </w:footnote>
  <w:footnote w:type="continuationSeparator" w:id="0">
    <w:p w:rsidR="00FB2DF5" w:rsidP="000C45FF" w:rsidRDefault="00FB2DF5" w14:paraId="3471AF08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4">
    <w:nsid w:val="3f531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6e0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b57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60ee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C94B39"/>
    <w:multiLevelType w:val="multilevel"/>
    <w:tmpl w:val="73A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C941E5"/>
    <w:multiLevelType w:val="multilevel"/>
    <w:tmpl w:val="7D9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CC025EA"/>
    <w:multiLevelType w:val="multilevel"/>
    <w:tmpl w:val="73A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E39242F"/>
    <w:multiLevelType w:val="multilevel"/>
    <w:tmpl w:val="73A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CAD642"/>
    <w:multiLevelType w:val="hybridMultilevel"/>
    <w:tmpl w:val="22BE3882"/>
    <w:lvl w:ilvl="0" w:tplc="511E66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EAE4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0291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EA18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62B8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B697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844B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5C06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80F8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6E6BFC4"/>
    <w:multiLevelType w:val="hybridMultilevel"/>
    <w:tmpl w:val="08F85F9C"/>
    <w:lvl w:ilvl="0" w:tplc="50D8C6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B6D5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E2C5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A26C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9666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364B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48A1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A817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6639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AE37C6F"/>
    <w:multiLevelType w:val="multilevel"/>
    <w:tmpl w:val="0070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E245770"/>
    <w:multiLevelType w:val="multilevel"/>
    <w:tmpl w:val="7D9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ECD29A1"/>
    <w:multiLevelType w:val="multilevel"/>
    <w:tmpl w:val="5ADC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3EA5907"/>
    <w:multiLevelType w:val="multilevel"/>
    <w:tmpl w:val="73A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5F129CE"/>
    <w:multiLevelType w:val="hybridMultilevel"/>
    <w:tmpl w:val="1B864EB8"/>
    <w:lvl w:ilvl="0" w:tplc="42F400B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1242AF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59A04D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F04FFD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D5C3AF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49C010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BA0189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700F50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66C31A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8967F35"/>
    <w:multiLevelType w:val="hybridMultilevel"/>
    <w:tmpl w:val="DDE8B9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F49D625"/>
    <w:multiLevelType w:val="hybridMultilevel"/>
    <w:tmpl w:val="4C584646"/>
    <w:lvl w:ilvl="0" w:tplc="73FAC5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B824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8A4C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EC4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80DF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1ECC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8CD0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B057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CAC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2D071F"/>
    <w:multiLevelType w:val="multilevel"/>
    <w:tmpl w:val="CE4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BDB2A32"/>
    <w:multiLevelType w:val="hybridMultilevel"/>
    <w:tmpl w:val="1DFE24C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186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6218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6C8F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9A46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E4DF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96C5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F6C9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2C49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E457192"/>
    <w:multiLevelType w:val="multilevel"/>
    <w:tmpl w:val="73A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E4B4B99"/>
    <w:multiLevelType w:val="multilevel"/>
    <w:tmpl w:val="D424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2431549"/>
    <w:multiLevelType w:val="multilevel"/>
    <w:tmpl w:val="7D9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46D6B4E"/>
    <w:multiLevelType w:val="hybridMultilevel"/>
    <w:tmpl w:val="0994F538"/>
    <w:lvl w:ilvl="0" w:tplc="E690CD1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4D2B18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6CAC02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C46C94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4E0E5E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356FFF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568D47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794A15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1F67EA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661F082B"/>
    <w:multiLevelType w:val="multilevel"/>
    <w:tmpl w:val="FCE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F5005D2"/>
    <w:multiLevelType w:val="multilevel"/>
    <w:tmpl w:val="73A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1753310789">
    <w:abstractNumId w:val="18"/>
  </w:num>
  <w:num w:numId="2" w16cid:durableId="1819227830">
    <w:abstractNumId w:val="12"/>
  </w:num>
  <w:num w:numId="3" w16cid:durableId="824737763">
    <w:abstractNumId w:val="4"/>
  </w:num>
  <w:num w:numId="4" w16cid:durableId="367687280">
    <w:abstractNumId w:val="14"/>
  </w:num>
  <w:num w:numId="5" w16cid:durableId="2130195852">
    <w:abstractNumId w:val="5"/>
  </w:num>
  <w:num w:numId="6" w16cid:durableId="1242332930">
    <w:abstractNumId w:val="10"/>
  </w:num>
  <w:num w:numId="7" w16cid:durableId="1567842711">
    <w:abstractNumId w:val="9"/>
  </w:num>
  <w:num w:numId="8" w16cid:durableId="1636640595">
    <w:abstractNumId w:val="13"/>
  </w:num>
  <w:num w:numId="9" w16cid:durableId="613053106">
    <w:abstractNumId w:val="1"/>
  </w:num>
  <w:num w:numId="10" w16cid:durableId="1927110593">
    <w:abstractNumId w:val="6"/>
  </w:num>
  <w:num w:numId="11" w16cid:durableId="1558980341">
    <w:abstractNumId w:val="7"/>
  </w:num>
  <w:num w:numId="12" w16cid:durableId="271204130">
    <w:abstractNumId w:val="19"/>
  </w:num>
  <w:num w:numId="13" w16cid:durableId="343483633">
    <w:abstractNumId w:val="16"/>
  </w:num>
  <w:num w:numId="14" w16cid:durableId="199632998">
    <w:abstractNumId w:val="11"/>
  </w:num>
  <w:num w:numId="15" w16cid:durableId="2020548151">
    <w:abstractNumId w:val="17"/>
  </w:num>
  <w:num w:numId="16" w16cid:durableId="253244505">
    <w:abstractNumId w:val="0"/>
  </w:num>
  <w:num w:numId="17" w16cid:durableId="156506227">
    <w:abstractNumId w:val="3"/>
  </w:num>
  <w:num w:numId="18" w16cid:durableId="1405762578">
    <w:abstractNumId w:val="15"/>
  </w:num>
  <w:num w:numId="19" w16cid:durableId="45568382">
    <w:abstractNumId w:val="2"/>
  </w:num>
  <w:num w:numId="20" w16cid:durableId="380830626">
    <w:abstractNumId w:val="20"/>
  </w:num>
  <w:num w:numId="21" w16cid:durableId="7059548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EA9"/>
    <w:rsid w:val="00006888"/>
    <w:rsid w:val="00016737"/>
    <w:rsid w:val="00036450"/>
    <w:rsid w:val="0007013F"/>
    <w:rsid w:val="00094499"/>
    <w:rsid w:val="0009796F"/>
    <w:rsid w:val="000B08B3"/>
    <w:rsid w:val="000C45FF"/>
    <w:rsid w:val="000D0E05"/>
    <w:rsid w:val="000E3FD1"/>
    <w:rsid w:val="000EC362"/>
    <w:rsid w:val="000F5A4B"/>
    <w:rsid w:val="00112054"/>
    <w:rsid w:val="00136C01"/>
    <w:rsid w:val="001525E1"/>
    <w:rsid w:val="0016E0AB"/>
    <w:rsid w:val="00180329"/>
    <w:rsid w:val="0019001F"/>
    <w:rsid w:val="00194DCF"/>
    <w:rsid w:val="001A2600"/>
    <w:rsid w:val="001A6183"/>
    <w:rsid w:val="001A74A5"/>
    <w:rsid w:val="001B2ABD"/>
    <w:rsid w:val="001E0391"/>
    <w:rsid w:val="001E1759"/>
    <w:rsid w:val="001F02D8"/>
    <w:rsid w:val="001F1ECC"/>
    <w:rsid w:val="001F22D7"/>
    <w:rsid w:val="00206428"/>
    <w:rsid w:val="00211869"/>
    <w:rsid w:val="002174B9"/>
    <w:rsid w:val="002400EB"/>
    <w:rsid w:val="00256CF7"/>
    <w:rsid w:val="0026368C"/>
    <w:rsid w:val="002748D3"/>
    <w:rsid w:val="00281FD5"/>
    <w:rsid w:val="002844DB"/>
    <w:rsid w:val="00285DDA"/>
    <w:rsid w:val="002C07EE"/>
    <w:rsid w:val="002E0AE3"/>
    <w:rsid w:val="002F3D45"/>
    <w:rsid w:val="003033D8"/>
    <w:rsid w:val="0030481B"/>
    <w:rsid w:val="003055C5"/>
    <w:rsid w:val="003156FC"/>
    <w:rsid w:val="003254B5"/>
    <w:rsid w:val="00331E05"/>
    <w:rsid w:val="00332362"/>
    <w:rsid w:val="0037121F"/>
    <w:rsid w:val="003774D9"/>
    <w:rsid w:val="003A6B7D"/>
    <w:rsid w:val="003B06CA"/>
    <w:rsid w:val="003D0E2A"/>
    <w:rsid w:val="003E2213"/>
    <w:rsid w:val="003F509F"/>
    <w:rsid w:val="004071FC"/>
    <w:rsid w:val="004107F3"/>
    <w:rsid w:val="00443964"/>
    <w:rsid w:val="0044483D"/>
    <w:rsid w:val="00445947"/>
    <w:rsid w:val="0047788F"/>
    <w:rsid w:val="004813B3"/>
    <w:rsid w:val="00496591"/>
    <w:rsid w:val="004B6E61"/>
    <w:rsid w:val="004B7538"/>
    <w:rsid w:val="004C63E4"/>
    <w:rsid w:val="004D3011"/>
    <w:rsid w:val="004D5FAB"/>
    <w:rsid w:val="004E56D3"/>
    <w:rsid w:val="005262AC"/>
    <w:rsid w:val="00597CF3"/>
    <w:rsid w:val="005C212E"/>
    <w:rsid w:val="005D2C37"/>
    <w:rsid w:val="005E39D5"/>
    <w:rsid w:val="005F5EA9"/>
    <w:rsid w:val="00600670"/>
    <w:rsid w:val="006113BA"/>
    <w:rsid w:val="00613139"/>
    <w:rsid w:val="0062123A"/>
    <w:rsid w:val="00646E75"/>
    <w:rsid w:val="00667E50"/>
    <w:rsid w:val="006704E3"/>
    <w:rsid w:val="006771D0"/>
    <w:rsid w:val="006A05A8"/>
    <w:rsid w:val="006B0B07"/>
    <w:rsid w:val="007024A0"/>
    <w:rsid w:val="00715FCB"/>
    <w:rsid w:val="00742B6A"/>
    <w:rsid w:val="00743101"/>
    <w:rsid w:val="00764400"/>
    <w:rsid w:val="0077527F"/>
    <w:rsid w:val="007775E1"/>
    <w:rsid w:val="007867A0"/>
    <w:rsid w:val="007901F5"/>
    <w:rsid w:val="007927F5"/>
    <w:rsid w:val="007932D7"/>
    <w:rsid w:val="007A3013"/>
    <w:rsid w:val="007D0462"/>
    <w:rsid w:val="007D30A8"/>
    <w:rsid w:val="007F4DAE"/>
    <w:rsid w:val="00802CA0"/>
    <w:rsid w:val="00811AD1"/>
    <w:rsid w:val="00851783"/>
    <w:rsid w:val="008653F7"/>
    <w:rsid w:val="00877204"/>
    <w:rsid w:val="008A2C6C"/>
    <w:rsid w:val="009260CD"/>
    <w:rsid w:val="00952C25"/>
    <w:rsid w:val="0099077F"/>
    <w:rsid w:val="009DE930"/>
    <w:rsid w:val="009E26E2"/>
    <w:rsid w:val="00A2118D"/>
    <w:rsid w:val="00A24AF0"/>
    <w:rsid w:val="00A51DB7"/>
    <w:rsid w:val="00A813E1"/>
    <w:rsid w:val="00A85BB9"/>
    <w:rsid w:val="00AA2AC7"/>
    <w:rsid w:val="00AD76E2"/>
    <w:rsid w:val="00B11211"/>
    <w:rsid w:val="00B20152"/>
    <w:rsid w:val="00B27FDF"/>
    <w:rsid w:val="00B359E4"/>
    <w:rsid w:val="00B37E07"/>
    <w:rsid w:val="00B5681D"/>
    <w:rsid w:val="00B57D98"/>
    <w:rsid w:val="00B67CEE"/>
    <w:rsid w:val="00B70850"/>
    <w:rsid w:val="00B77C75"/>
    <w:rsid w:val="00B84434"/>
    <w:rsid w:val="00BC7D53"/>
    <w:rsid w:val="00C066B6"/>
    <w:rsid w:val="00C07035"/>
    <w:rsid w:val="00C37BA1"/>
    <w:rsid w:val="00C4674C"/>
    <w:rsid w:val="00C506CF"/>
    <w:rsid w:val="00C66D00"/>
    <w:rsid w:val="00C72BED"/>
    <w:rsid w:val="00C9578B"/>
    <w:rsid w:val="00CB0055"/>
    <w:rsid w:val="00CB3365"/>
    <w:rsid w:val="00CD33E5"/>
    <w:rsid w:val="00D213EF"/>
    <w:rsid w:val="00D2522B"/>
    <w:rsid w:val="00D3224A"/>
    <w:rsid w:val="00D422DE"/>
    <w:rsid w:val="00D503EC"/>
    <w:rsid w:val="00D5459D"/>
    <w:rsid w:val="00D65EAC"/>
    <w:rsid w:val="00D920A2"/>
    <w:rsid w:val="00DA1F4D"/>
    <w:rsid w:val="00DC6485"/>
    <w:rsid w:val="00DD172A"/>
    <w:rsid w:val="00DD2CFB"/>
    <w:rsid w:val="00E0654D"/>
    <w:rsid w:val="00E151A6"/>
    <w:rsid w:val="00E25A26"/>
    <w:rsid w:val="00E4381A"/>
    <w:rsid w:val="00E55D74"/>
    <w:rsid w:val="00E6744D"/>
    <w:rsid w:val="00EC714E"/>
    <w:rsid w:val="00ED5EFA"/>
    <w:rsid w:val="00EF7E69"/>
    <w:rsid w:val="00F22A96"/>
    <w:rsid w:val="00F338CF"/>
    <w:rsid w:val="00F60274"/>
    <w:rsid w:val="00F77FB9"/>
    <w:rsid w:val="00F862CC"/>
    <w:rsid w:val="00F96F06"/>
    <w:rsid w:val="00FB068F"/>
    <w:rsid w:val="00FB2DF5"/>
    <w:rsid w:val="00FC3018"/>
    <w:rsid w:val="00FD2A08"/>
    <w:rsid w:val="0102D0A8"/>
    <w:rsid w:val="0148E763"/>
    <w:rsid w:val="01A8AFBB"/>
    <w:rsid w:val="01B56AD2"/>
    <w:rsid w:val="01D4E232"/>
    <w:rsid w:val="01E21A1D"/>
    <w:rsid w:val="01F96EBA"/>
    <w:rsid w:val="01FAF9D1"/>
    <w:rsid w:val="0221098B"/>
    <w:rsid w:val="02AF5BD9"/>
    <w:rsid w:val="02E92226"/>
    <w:rsid w:val="035A3BC9"/>
    <w:rsid w:val="03B05183"/>
    <w:rsid w:val="03C61B5A"/>
    <w:rsid w:val="03D6D79E"/>
    <w:rsid w:val="041A922C"/>
    <w:rsid w:val="04A314F3"/>
    <w:rsid w:val="04C78DA0"/>
    <w:rsid w:val="04CF2E92"/>
    <w:rsid w:val="04F67543"/>
    <w:rsid w:val="050148B9"/>
    <w:rsid w:val="0540D5A7"/>
    <w:rsid w:val="054E161F"/>
    <w:rsid w:val="055265F0"/>
    <w:rsid w:val="0552BA89"/>
    <w:rsid w:val="05582892"/>
    <w:rsid w:val="056679B6"/>
    <w:rsid w:val="0583D6F6"/>
    <w:rsid w:val="058475B2"/>
    <w:rsid w:val="05868CFD"/>
    <w:rsid w:val="05A989F3"/>
    <w:rsid w:val="05C3853D"/>
    <w:rsid w:val="05E2E58D"/>
    <w:rsid w:val="05F275FD"/>
    <w:rsid w:val="05F29B73"/>
    <w:rsid w:val="067ABD03"/>
    <w:rsid w:val="069CE5F7"/>
    <w:rsid w:val="06A9272A"/>
    <w:rsid w:val="06AFC59E"/>
    <w:rsid w:val="06CB66CF"/>
    <w:rsid w:val="06D7B579"/>
    <w:rsid w:val="07273647"/>
    <w:rsid w:val="07512BFF"/>
    <w:rsid w:val="08108E64"/>
    <w:rsid w:val="087BFEFF"/>
    <w:rsid w:val="08BDECE0"/>
    <w:rsid w:val="08C23224"/>
    <w:rsid w:val="08EBF704"/>
    <w:rsid w:val="08FC7DCC"/>
    <w:rsid w:val="0969208E"/>
    <w:rsid w:val="09B8CC5C"/>
    <w:rsid w:val="09C381F6"/>
    <w:rsid w:val="09D91B79"/>
    <w:rsid w:val="0A30A329"/>
    <w:rsid w:val="0A3C9A45"/>
    <w:rsid w:val="0A4970AF"/>
    <w:rsid w:val="0A8979F9"/>
    <w:rsid w:val="0A8D50F3"/>
    <w:rsid w:val="0AAC94FA"/>
    <w:rsid w:val="0ABF5068"/>
    <w:rsid w:val="0B19112F"/>
    <w:rsid w:val="0B1C7243"/>
    <w:rsid w:val="0B4945B9"/>
    <w:rsid w:val="0BAB76B7"/>
    <w:rsid w:val="0BEF240C"/>
    <w:rsid w:val="0BF19EAF"/>
    <w:rsid w:val="0C2AAC51"/>
    <w:rsid w:val="0C429CC7"/>
    <w:rsid w:val="0C9D2F74"/>
    <w:rsid w:val="0CC412C1"/>
    <w:rsid w:val="0CEF0D26"/>
    <w:rsid w:val="0D189EE4"/>
    <w:rsid w:val="0D72B0B8"/>
    <w:rsid w:val="0D92321C"/>
    <w:rsid w:val="0DFDC505"/>
    <w:rsid w:val="0E1492E3"/>
    <w:rsid w:val="0E15AF0C"/>
    <w:rsid w:val="0E18034D"/>
    <w:rsid w:val="0E32BE15"/>
    <w:rsid w:val="0E4FBD62"/>
    <w:rsid w:val="0E535876"/>
    <w:rsid w:val="0E590958"/>
    <w:rsid w:val="0E737739"/>
    <w:rsid w:val="0E915503"/>
    <w:rsid w:val="0EB1F634"/>
    <w:rsid w:val="0EC5E437"/>
    <w:rsid w:val="0EE44B15"/>
    <w:rsid w:val="0EEFCB2B"/>
    <w:rsid w:val="0EF49258"/>
    <w:rsid w:val="0F706211"/>
    <w:rsid w:val="1005986B"/>
    <w:rsid w:val="104BE4D1"/>
    <w:rsid w:val="10704F8E"/>
    <w:rsid w:val="1096E2A2"/>
    <w:rsid w:val="10B14CDC"/>
    <w:rsid w:val="10D66570"/>
    <w:rsid w:val="10D765D2"/>
    <w:rsid w:val="1171FBCE"/>
    <w:rsid w:val="1193836C"/>
    <w:rsid w:val="11B5E0CF"/>
    <w:rsid w:val="11C3481E"/>
    <w:rsid w:val="11CCA7A3"/>
    <w:rsid w:val="11EAF932"/>
    <w:rsid w:val="1237FAD0"/>
    <w:rsid w:val="1245A573"/>
    <w:rsid w:val="12905F49"/>
    <w:rsid w:val="12D8B22A"/>
    <w:rsid w:val="130AAEDC"/>
    <w:rsid w:val="1327F3F5"/>
    <w:rsid w:val="13324600"/>
    <w:rsid w:val="137A18FA"/>
    <w:rsid w:val="14721768"/>
    <w:rsid w:val="14727F64"/>
    <w:rsid w:val="147739C0"/>
    <w:rsid w:val="1492DFA4"/>
    <w:rsid w:val="14B2DE27"/>
    <w:rsid w:val="14F48FB6"/>
    <w:rsid w:val="151E8FB5"/>
    <w:rsid w:val="157AE4FC"/>
    <w:rsid w:val="15B152DA"/>
    <w:rsid w:val="15CA1403"/>
    <w:rsid w:val="15F9F753"/>
    <w:rsid w:val="16D0E7E4"/>
    <w:rsid w:val="16D81D0E"/>
    <w:rsid w:val="16D9F943"/>
    <w:rsid w:val="16E1A92B"/>
    <w:rsid w:val="16E9FD26"/>
    <w:rsid w:val="16EB111E"/>
    <w:rsid w:val="17052D97"/>
    <w:rsid w:val="171F6DFD"/>
    <w:rsid w:val="17289096"/>
    <w:rsid w:val="1739F3D0"/>
    <w:rsid w:val="173C6DF4"/>
    <w:rsid w:val="178E7BFA"/>
    <w:rsid w:val="17B07B1C"/>
    <w:rsid w:val="17DDB9C0"/>
    <w:rsid w:val="180E7C58"/>
    <w:rsid w:val="18386989"/>
    <w:rsid w:val="189BEDA2"/>
    <w:rsid w:val="18BC3154"/>
    <w:rsid w:val="18CE4374"/>
    <w:rsid w:val="193DDB93"/>
    <w:rsid w:val="19469F8D"/>
    <w:rsid w:val="1971AEDD"/>
    <w:rsid w:val="198820F5"/>
    <w:rsid w:val="1AC28F74"/>
    <w:rsid w:val="1AEA26B9"/>
    <w:rsid w:val="1AF08FAD"/>
    <w:rsid w:val="1AF87C00"/>
    <w:rsid w:val="1B110088"/>
    <w:rsid w:val="1B4C5D7F"/>
    <w:rsid w:val="1B6B8C4C"/>
    <w:rsid w:val="1B77DBC8"/>
    <w:rsid w:val="1BB2527F"/>
    <w:rsid w:val="1BBE0818"/>
    <w:rsid w:val="1C1E9D5D"/>
    <w:rsid w:val="1C51790D"/>
    <w:rsid w:val="1C57CE8B"/>
    <w:rsid w:val="1C5F7717"/>
    <w:rsid w:val="1D9477AB"/>
    <w:rsid w:val="1DC28F89"/>
    <w:rsid w:val="1DC4C727"/>
    <w:rsid w:val="1DC89BB8"/>
    <w:rsid w:val="1DDD8C38"/>
    <w:rsid w:val="1E0096C2"/>
    <w:rsid w:val="1E16E287"/>
    <w:rsid w:val="1E8132CA"/>
    <w:rsid w:val="1E9C322E"/>
    <w:rsid w:val="1E9FE8E5"/>
    <w:rsid w:val="1ED3B304"/>
    <w:rsid w:val="1EDFED5B"/>
    <w:rsid w:val="1EEFEFC9"/>
    <w:rsid w:val="1F279C7D"/>
    <w:rsid w:val="1F7F8539"/>
    <w:rsid w:val="1F815C3A"/>
    <w:rsid w:val="1F8DA2EF"/>
    <w:rsid w:val="1FC0FCD9"/>
    <w:rsid w:val="202DF756"/>
    <w:rsid w:val="2034B598"/>
    <w:rsid w:val="20ACB0B3"/>
    <w:rsid w:val="2100ADE7"/>
    <w:rsid w:val="212369FB"/>
    <w:rsid w:val="21393778"/>
    <w:rsid w:val="213B2576"/>
    <w:rsid w:val="2148FB69"/>
    <w:rsid w:val="214FDC95"/>
    <w:rsid w:val="2152A8A7"/>
    <w:rsid w:val="219BDA1E"/>
    <w:rsid w:val="219E600D"/>
    <w:rsid w:val="21A87AA9"/>
    <w:rsid w:val="21B58866"/>
    <w:rsid w:val="220C0180"/>
    <w:rsid w:val="223242D1"/>
    <w:rsid w:val="2277CB4D"/>
    <w:rsid w:val="227EF425"/>
    <w:rsid w:val="22AC920B"/>
    <w:rsid w:val="22D36102"/>
    <w:rsid w:val="22E638C6"/>
    <w:rsid w:val="2320529F"/>
    <w:rsid w:val="23280CA1"/>
    <w:rsid w:val="23417FCD"/>
    <w:rsid w:val="236E25ED"/>
    <w:rsid w:val="23810B33"/>
    <w:rsid w:val="2385CB74"/>
    <w:rsid w:val="239DA24C"/>
    <w:rsid w:val="23D81CE6"/>
    <w:rsid w:val="24159327"/>
    <w:rsid w:val="244461ED"/>
    <w:rsid w:val="24594E26"/>
    <w:rsid w:val="2460FCF6"/>
    <w:rsid w:val="246CF5F7"/>
    <w:rsid w:val="2494D120"/>
    <w:rsid w:val="249A4D56"/>
    <w:rsid w:val="24A4D3BC"/>
    <w:rsid w:val="24B60E8D"/>
    <w:rsid w:val="24F89CD2"/>
    <w:rsid w:val="24FC9691"/>
    <w:rsid w:val="2525CBE7"/>
    <w:rsid w:val="253A8751"/>
    <w:rsid w:val="2578328E"/>
    <w:rsid w:val="25BA3632"/>
    <w:rsid w:val="25CAA369"/>
    <w:rsid w:val="25EAC54A"/>
    <w:rsid w:val="26164A99"/>
    <w:rsid w:val="261BE8FE"/>
    <w:rsid w:val="262544A7"/>
    <w:rsid w:val="26422C00"/>
    <w:rsid w:val="266E002E"/>
    <w:rsid w:val="266E2361"/>
    <w:rsid w:val="269CD8ED"/>
    <w:rsid w:val="26F90E04"/>
    <w:rsid w:val="26FA54C0"/>
    <w:rsid w:val="2743DD6B"/>
    <w:rsid w:val="275A6DFE"/>
    <w:rsid w:val="275B8B92"/>
    <w:rsid w:val="277700FC"/>
    <w:rsid w:val="278AA861"/>
    <w:rsid w:val="28056241"/>
    <w:rsid w:val="2808CABC"/>
    <w:rsid w:val="28232706"/>
    <w:rsid w:val="2858402D"/>
    <w:rsid w:val="289DDE3E"/>
    <w:rsid w:val="28AE82BE"/>
    <w:rsid w:val="28AE8BFB"/>
    <w:rsid w:val="28DC7B43"/>
    <w:rsid w:val="28F8B952"/>
    <w:rsid w:val="292DCB56"/>
    <w:rsid w:val="29349999"/>
    <w:rsid w:val="2952B5C4"/>
    <w:rsid w:val="2989A166"/>
    <w:rsid w:val="29976D96"/>
    <w:rsid w:val="29D85421"/>
    <w:rsid w:val="2A240DA7"/>
    <w:rsid w:val="2A789B17"/>
    <w:rsid w:val="2A7DFEA2"/>
    <w:rsid w:val="2B2FFC15"/>
    <w:rsid w:val="2B305ED9"/>
    <w:rsid w:val="2B3ACF9C"/>
    <w:rsid w:val="2B67A157"/>
    <w:rsid w:val="2B726065"/>
    <w:rsid w:val="2BC1EE6E"/>
    <w:rsid w:val="2BC69539"/>
    <w:rsid w:val="2BD09F22"/>
    <w:rsid w:val="2BDC0543"/>
    <w:rsid w:val="2C4E037A"/>
    <w:rsid w:val="2C75F3AA"/>
    <w:rsid w:val="2C85EE32"/>
    <w:rsid w:val="2CAC89B1"/>
    <w:rsid w:val="2CEE1B3A"/>
    <w:rsid w:val="2D538B72"/>
    <w:rsid w:val="2E5D12BE"/>
    <w:rsid w:val="2E7F49C4"/>
    <w:rsid w:val="2F092E7B"/>
    <w:rsid w:val="2F198DB0"/>
    <w:rsid w:val="2F40958E"/>
    <w:rsid w:val="2F662FB8"/>
    <w:rsid w:val="2F711108"/>
    <w:rsid w:val="2FCB5A8B"/>
    <w:rsid w:val="2FF9963F"/>
    <w:rsid w:val="305237E7"/>
    <w:rsid w:val="30578840"/>
    <w:rsid w:val="30672968"/>
    <w:rsid w:val="3072AB77"/>
    <w:rsid w:val="309A3550"/>
    <w:rsid w:val="30A88188"/>
    <w:rsid w:val="30DCB38E"/>
    <w:rsid w:val="30EBD9CB"/>
    <w:rsid w:val="312B4FC3"/>
    <w:rsid w:val="314831F7"/>
    <w:rsid w:val="31943E19"/>
    <w:rsid w:val="319DF28F"/>
    <w:rsid w:val="31EA7E56"/>
    <w:rsid w:val="322B7FCF"/>
    <w:rsid w:val="3246E07F"/>
    <w:rsid w:val="324AA0B7"/>
    <w:rsid w:val="32C5EEAC"/>
    <w:rsid w:val="32DEC3C9"/>
    <w:rsid w:val="32E3963E"/>
    <w:rsid w:val="3320BC69"/>
    <w:rsid w:val="333A7B8F"/>
    <w:rsid w:val="3356C3BF"/>
    <w:rsid w:val="335F1D66"/>
    <w:rsid w:val="33A01271"/>
    <w:rsid w:val="33A74D78"/>
    <w:rsid w:val="33AFB6B5"/>
    <w:rsid w:val="33E678A2"/>
    <w:rsid w:val="33E67BAC"/>
    <w:rsid w:val="345AB2A6"/>
    <w:rsid w:val="345DFB36"/>
    <w:rsid w:val="35607FBF"/>
    <w:rsid w:val="36917B71"/>
    <w:rsid w:val="36AE9A9E"/>
    <w:rsid w:val="36AEB2A4"/>
    <w:rsid w:val="36E7FFE8"/>
    <w:rsid w:val="3704E4C0"/>
    <w:rsid w:val="374995F3"/>
    <w:rsid w:val="374B39E8"/>
    <w:rsid w:val="374FF3B7"/>
    <w:rsid w:val="3762EEAB"/>
    <w:rsid w:val="3789E251"/>
    <w:rsid w:val="37D12630"/>
    <w:rsid w:val="37EFB5EC"/>
    <w:rsid w:val="38151126"/>
    <w:rsid w:val="382442C1"/>
    <w:rsid w:val="38389B64"/>
    <w:rsid w:val="383FA352"/>
    <w:rsid w:val="39043B57"/>
    <w:rsid w:val="39091B83"/>
    <w:rsid w:val="3910337A"/>
    <w:rsid w:val="392311B5"/>
    <w:rsid w:val="397F96C0"/>
    <w:rsid w:val="39825E30"/>
    <w:rsid w:val="39A6C01C"/>
    <w:rsid w:val="39B46469"/>
    <w:rsid w:val="39EEC904"/>
    <w:rsid w:val="3A19464B"/>
    <w:rsid w:val="3A524357"/>
    <w:rsid w:val="3A90723F"/>
    <w:rsid w:val="3B71307B"/>
    <w:rsid w:val="3B72D9DE"/>
    <w:rsid w:val="3B8D167A"/>
    <w:rsid w:val="3BBD7597"/>
    <w:rsid w:val="3BD59644"/>
    <w:rsid w:val="3C1770D0"/>
    <w:rsid w:val="3C3159E8"/>
    <w:rsid w:val="3C478C09"/>
    <w:rsid w:val="3C486FA5"/>
    <w:rsid w:val="3C488BEF"/>
    <w:rsid w:val="3C6AEAEF"/>
    <w:rsid w:val="3C7B9B4C"/>
    <w:rsid w:val="3CA20681"/>
    <w:rsid w:val="3CD3F625"/>
    <w:rsid w:val="3D7BDE28"/>
    <w:rsid w:val="3DA3C160"/>
    <w:rsid w:val="3E11C36E"/>
    <w:rsid w:val="3E3FC74C"/>
    <w:rsid w:val="3E7E69D4"/>
    <w:rsid w:val="3F768610"/>
    <w:rsid w:val="3F835C67"/>
    <w:rsid w:val="3F95B7F4"/>
    <w:rsid w:val="3FD1B107"/>
    <w:rsid w:val="40786D7A"/>
    <w:rsid w:val="40C8CA0C"/>
    <w:rsid w:val="40D489EC"/>
    <w:rsid w:val="40F4E53A"/>
    <w:rsid w:val="4100E80C"/>
    <w:rsid w:val="41562762"/>
    <w:rsid w:val="4208CC28"/>
    <w:rsid w:val="42171777"/>
    <w:rsid w:val="421C2A26"/>
    <w:rsid w:val="42491194"/>
    <w:rsid w:val="4322699B"/>
    <w:rsid w:val="432427A8"/>
    <w:rsid w:val="43301596"/>
    <w:rsid w:val="43409236"/>
    <w:rsid w:val="434EAD23"/>
    <w:rsid w:val="43913771"/>
    <w:rsid w:val="43985869"/>
    <w:rsid w:val="43CB3E79"/>
    <w:rsid w:val="43F2E160"/>
    <w:rsid w:val="4441ACA6"/>
    <w:rsid w:val="449EF2A9"/>
    <w:rsid w:val="44B1A185"/>
    <w:rsid w:val="452752E0"/>
    <w:rsid w:val="45289E60"/>
    <w:rsid w:val="4550F0C9"/>
    <w:rsid w:val="457B43F8"/>
    <w:rsid w:val="457C6137"/>
    <w:rsid w:val="459286AC"/>
    <w:rsid w:val="460344C3"/>
    <w:rsid w:val="460D18D3"/>
    <w:rsid w:val="46B90265"/>
    <w:rsid w:val="477F422B"/>
    <w:rsid w:val="47DA0017"/>
    <w:rsid w:val="47FB6F3B"/>
    <w:rsid w:val="4881AA03"/>
    <w:rsid w:val="48888CB1"/>
    <w:rsid w:val="4918FE75"/>
    <w:rsid w:val="491EDFDE"/>
    <w:rsid w:val="4960D7D3"/>
    <w:rsid w:val="497B8DBB"/>
    <w:rsid w:val="497EC026"/>
    <w:rsid w:val="4992A85D"/>
    <w:rsid w:val="49EC2E46"/>
    <w:rsid w:val="4A106BBA"/>
    <w:rsid w:val="4A21879A"/>
    <w:rsid w:val="4A56CE33"/>
    <w:rsid w:val="4A59DB75"/>
    <w:rsid w:val="4A8526D6"/>
    <w:rsid w:val="4AAC453E"/>
    <w:rsid w:val="4B1A5304"/>
    <w:rsid w:val="4B1FD09C"/>
    <w:rsid w:val="4B582E4B"/>
    <w:rsid w:val="4BA4626B"/>
    <w:rsid w:val="4BB10E5C"/>
    <w:rsid w:val="4BFB97B0"/>
    <w:rsid w:val="4C2927AD"/>
    <w:rsid w:val="4CAEDC17"/>
    <w:rsid w:val="4CF696E4"/>
    <w:rsid w:val="4D5B854B"/>
    <w:rsid w:val="4D6EB201"/>
    <w:rsid w:val="4DBF9CB7"/>
    <w:rsid w:val="4DE805A1"/>
    <w:rsid w:val="4E0AD67C"/>
    <w:rsid w:val="4E0DBC3B"/>
    <w:rsid w:val="4E629E86"/>
    <w:rsid w:val="4E6DAC2D"/>
    <w:rsid w:val="4EAE2628"/>
    <w:rsid w:val="4EB064BB"/>
    <w:rsid w:val="4EBB85E1"/>
    <w:rsid w:val="4F2FAACA"/>
    <w:rsid w:val="4F4BA38F"/>
    <w:rsid w:val="4F9F15DD"/>
    <w:rsid w:val="4FA9BF44"/>
    <w:rsid w:val="501C4331"/>
    <w:rsid w:val="5055DA7C"/>
    <w:rsid w:val="50C2E45D"/>
    <w:rsid w:val="5119D6E1"/>
    <w:rsid w:val="512968FC"/>
    <w:rsid w:val="517E139A"/>
    <w:rsid w:val="518CA2AF"/>
    <w:rsid w:val="518D9250"/>
    <w:rsid w:val="51A78EEA"/>
    <w:rsid w:val="51B558E0"/>
    <w:rsid w:val="51D06F3B"/>
    <w:rsid w:val="51E6EF5C"/>
    <w:rsid w:val="5219992A"/>
    <w:rsid w:val="5263A2B3"/>
    <w:rsid w:val="53019B94"/>
    <w:rsid w:val="533B858D"/>
    <w:rsid w:val="534CC870"/>
    <w:rsid w:val="535E2594"/>
    <w:rsid w:val="53663E02"/>
    <w:rsid w:val="539C6455"/>
    <w:rsid w:val="53A1628F"/>
    <w:rsid w:val="53A5A725"/>
    <w:rsid w:val="543E16ED"/>
    <w:rsid w:val="544712F2"/>
    <w:rsid w:val="5484C673"/>
    <w:rsid w:val="54B10BA7"/>
    <w:rsid w:val="554CA8DA"/>
    <w:rsid w:val="559A24AA"/>
    <w:rsid w:val="55A8EC7D"/>
    <w:rsid w:val="55B9F359"/>
    <w:rsid w:val="55CB1A11"/>
    <w:rsid w:val="55DCED30"/>
    <w:rsid w:val="562C2CEC"/>
    <w:rsid w:val="56529344"/>
    <w:rsid w:val="56719068"/>
    <w:rsid w:val="56726528"/>
    <w:rsid w:val="572A4F83"/>
    <w:rsid w:val="572AC59A"/>
    <w:rsid w:val="572F193E"/>
    <w:rsid w:val="5735EF6D"/>
    <w:rsid w:val="576DB074"/>
    <w:rsid w:val="5786162C"/>
    <w:rsid w:val="57C3788D"/>
    <w:rsid w:val="57E6BE54"/>
    <w:rsid w:val="57F4F358"/>
    <w:rsid w:val="57F865B0"/>
    <w:rsid w:val="58044C21"/>
    <w:rsid w:val="58326B2C"/>
    <w:rsid w:val="5873374C"/>
    <w:rsid w:val="5879CD74"/>
    <w:rsid w:val="589A26F1"/>
    <w:rsid w:val="58A53182"/>
    <w:rsid w:val="58CA0BD0"/>
    <w:rsid w:val="58EA08F5"/>
    <w:rsid w:val="591574EB"/>
    <w:rsid w:val="595F1E65"/>
    <w:rsid w:val="597860E5"/>
    <w:rsid w:val="59808BBA"/>
    <w:rsid w:val="59C4963B"/>
    <w:rsid w:val="59F1CA5F"/>
    <w:rsid w:val="5A222AD2"/>
    <w:rsid w:val="5A42BADD"/>
    <w:rsid w:val="5A56B79E"/>
    <w:rsid w:val="5A6A53D0"/>
    <w:rsid w:val="5AB2FD10"/>
    <w:rsid w:val="5AD7B0B7"/>
    <w:rsid w:val="5AF5E788"/>
    <w:rsid w:val="5B1EE6D0"/>
    <w:rsid w:val="5B3B5E36"/>
    <w:rsid w:val="5B75E6A5"/>
    <w:rsid w:val="5B7D30A1"/>
    <w:rsid w:val="5BB8C300"/>
    <w:rsid w:val="5BC42675"/>
    <w:rsid w:val="5BD34FBC"/>
    <w:rsid w:val="5C586E96"/>
    <w:rsid w:val="5C9677D1"/>
    <w:rsid w:val="5C9F7CE8"/>
    <w:rsid w:val="5CF76702"/>
    <w:rsid w:val="5D12B545"/>
    <w:rsid w:val="5D32A29C"/>
    <w:rsid w:val="5D34ECAC"/>
    <w:rsid w:val="5D7E1687"/>
    <w:rsid w:val="5DAB5AD1"/>
    <w:rsid w:val="5DC5B2B3"/>
    <w:rsid w:val="5DFFB101"/>
    <w:rsid w:val="5E0F07F5"/>
    <w:rsid w:val="5E56FE48"/>
    <w:rsid w:val="5E667648"/>
    <w:rsid w:val="5EF14FF1"/>
    <w:rsid w:val="5F279E58"/>
    <w:rsid w:val="5F2A4D4A"/>
    <w:rsid w:val="5F2BD722"/>
    <w:rsid w:val="5F3F36A8"/>
    <w:rsid w:val="5FD716D3"/>
    <w:rsid w:val="5FE2E065"/>
    <w:rsid w:val="60049A8F"/>
    <w:rsid w:val="602C81A7"/>
    <w:rsid w:val="605432D6"/>
    <w:rsid w:val="60794E73"/>
    <w:rsid w:val="6089B799"/>
    <w:rsid w:val="6094414D"/>
    <w:rsid w:val="60C06BCB"/>
    <w:rsid w:val="60C5149A"/>
    <w:rsid w:val="60CB8183"/>
    <w:rsid w:val="60D80836"/>
    <w:rsid w:val="60D92BB2"/>
    <w:rsid w:val="60F3665F"/>
    <w:rsid w:val="60F5A516"/>
    <w:rsid w:val="6103541C"/>
    <w:rsid w:val="611458ED"/>
    <w:rsid w:val="6148E511"/>
    <w:rsid w:val="616F37C6"/>
    <w:rsid w:val="61A8D276"/>
    <w:rsid w:val="61D21A42"/>
    <w:rsid w:val="620C4E5E"/>
    <w:rsid w:val="62245782"/>
    <w:rsid w:val="6262B5B2"/>
    <w:rsid w:val="626B752E"/>
    <w:rsid w:val="6281970E"/>
    <w:rsid w:val="62ED6AE5"/>
    <w:rsid w:val="63079665"/>
    <w:rsid w:val="634A8D45"/>
    <w:rsid w:val="6351D834"/>
    <w:rsid w:val="63F4613E"/>
    <w:rsid w:val="641BA8E6"/>
    <w:rsid w:val="646456C0"/>
    <w:rsid w:val="64C228DB"/>
    <w:rsid w:val="654BF3B6"/>
    <w:rsid w:val="658D1EBF"/>
    <w:rsid w:val="65B83C7D"/>
    <w:rsid w:val="65FD7368"/>
    <w:rsid w:val="66CFFCA2"/>
    <w:rsid w:val="66E1D806"/>
    <w:rsid w:val="66E83C98"/>
    <w:rsid w:val="6700745B"/>
    <w:rsid w:val="674B7B7E"/>
    <w:rsid w:val="6775AB20"/>
    <w:rsid w:val="68014774"/>
    <w:rsid w:val="6804DD33"/>
    <w:rsid w:val="681BE083"/>
    <w:rsid w:val="681DDC9E"/>
    <w:rsid w:val="684277D4"/>
    <w:rsid w:val="686769C2"/>
    <w:rsid w:val="6868C5E1"/>
    <w:rsid w:val="68853A26"/>
    <w:rsid w:val="68CBC9D0"/>
    <w:rsid w:val="68D394E0"/>
    <w:rsid w:val="68F2708B"/>
    <w:rsid w:val="69038B08"/>
    <w:rsid w:val="69152AFB"/>
    <w:rsid w:val="6958A4A5"/>
    <w:rsid w:val="6971D412"/>
    <w:rsid w:val="6976ACAC"/>
    <w:rsid w:val="69B06322"/>
    <w:rsid w:val="69C3058B"/>
    <w:rsid w:val="69D77A08"/>
    <w:rsid w:val="69DBDA54"/>
    <w:rsid w:val="6A286F4C"/>
    <w:rsid w:val="6A7E7DFD"/>
    <w:rsid w:val="6AA3F63E"/>
    <w:rsid w:val="6AB846B4"/>
    <w:rsid w:val="6AF2A9D5"/>
    <w:rsid w:val="6B0A077E"/>
    <w:rsid w:val="6B307A36"/>
    <w:rsid w:val="6B6F1C06"/>
    <w:rsid w:val="6B8C0BC2"/>
    <w:rsid w:val="6B9237AE"/>
    <w:rsid w:val="6B9C1B79"/>
    <w:rsid w:val="6BF830D5"/>
    <w:rsid w:val="6C3B61EE"/>
    <w:rsid w:val="6C785A69"/>
    <w:rsid w:val="6CCC2B8D"/>
    <w:rsid w:val="6CF2619E"/>
    <w:rsid w:val="6D7B5587"/>
    <w:rsid w:val="6D822CAE"/>
    <w:rsid w:val="6D955E76"/>
    <w:rsid w:val="6DBDDA31"/>
    <w:rsid w:val="6DFD4755"/>
    <w:rsid w:val="6E2C622A"/>
    <w:rsid w:val="6E443D78"/>
    <w:rsid w:val="6E54864F"/>
    <w:rsid w:val="6E5C106B"/>
    <w:rsid w:val="6E7F6D73"/>
    <w:rsid w:val="6ED7152D"/>
    <w:rsid w:val="6F421B1F"/>
    <w:rsid w:val="6F5EC060"/>
    <w:rsid w:val="6F7AA334"/>
    <w:rsid w:val="6F8CB3FA"/>
    <w:rsid w:val="6FD6B43F"/>
    <w:rsid w:val="70041F46"/>
    <w:rsid w:val="70088B1F"/>
    <w:rsid w:val="70350248"/>
    <w:rsid w:val="70449B5C"/>
    <w:rsid w:val="706E505E"/>
    <w:rsid w:val="7092FD58"/>
    <w:rsid w:val="70F525AE"/>
    <w:rsid w:val="70FE7508"/>
    <w:rsid w:val="710ED04A"/>
    <w:rsid w:val="711BE76A"/>
    <w:rsid w:val="712AEB88"/>
    <w:rsid w:val="71440D60"/>
    <w:rsid w:val="71576AC8"/>
    <w:rsid w:val="7192735D"/>
    <w:rsid w:val="71A06E96"/>
    <w:rsid w:val="71C010F9"/>
    <w:rsid w:val="7206A5A8"/>
    <w:rsid w:val="720EB517"/>
    <w:rsid w:val="72399E5C"/>
    <w:rsid w:val="728E6442"/>
    <w:rsid w:val="72D00EC1"/>
    <w:rsid w:val="73417A92"/>
    <w:rsid w:val="735D1B37"/>
    <w:rsid w:val="73B97B32"/>
    <w:rsid w:val="73F35AF0"/>
    <w:rsid w:val="7423D33F"/>
    <w:rsid w:val="74568C25"/>
    <w:rsid w:val="745F606F"/>
    <w:rsid w:val="7463B98A"/>
    <w:rsid w:val="7476D6A8"/>
    <w:rsid w:val="74C45811"/>
    <w:rsid w:val="74C87BB9"/>
    <w:rsid w:val="74CB348D"/>
    <w:rsid w:val="74DA7034"/>
    <w:rsid w:val="75594909"/>
    <w:rsid w:val="75848511"/>
    <w:rsid w:val="75895299"/>
    <w:rsid w:val="75B9AC5E"/>
    <w:rsid w:val="75D38DAD"/>
    <w:rsid w:val="75D3F867"/>
    <w:rsid w:val="75E66931"/>
    <w:rsid w:val="7603327D"/>
    <w:rsid w:val="766D6B1E"/>
    <w:rsid w:val="769D6384"/>
    <w:rsid w:val="76C0DB62"/>
    <w:rsid w:val="76DEF6AF"/>
    <w:rsid w:val="7720E456"/>
    <w:rsid w:val="7729BC43"/>
    <w:rsid w:val="7733B03F"/>
    <w:rsid w:val="7747619B"/>
    <w:rsid w:val="778AF295"/>
    <w:rsid w:val="7793DFC9"/>
    <w:rsid w:val="7800D85D"/>
    <w:rsid w:val="78265AA0"/>
    <w:rsid w:val="78378050"/>
    <w:rsid w:val="7877E055"/>
    <w:rsid w:val="78E0E4BE"/>
    <w:rsid w:val="79044148"/>
    <w:rsid w:val="793D6866"/>
    <w:rsid w:val="79421C6A"/>
    <w:rsid w:val="7965D1AB"/>
    <w:rsid w:val="7A121AC6"/>
    <w:rsid w:val="7AA62FCD"/>
    <w:rsid w:val="7AEA49D0"/>
    <w:rsid w:val="7B11D0E6"/>
    <w:rsid w:val="7B3971C5"/>
    <w:rsid w:val="7BAA1B5C"/>
    <w:rsid w:val="7BF8383F"/>
    <w:rsid w:val="7C0FC260"/>
    <w:rsid w:val="7C4BCBDF"/>
    <w:rsid w:val="7CA212F3"/>
    <w:rsid w:val="7CA66A39"/>
    <w:rsid w:val="7CAB32BA"/>
    <w:rsid w:val="7D205261"/>
    <w:rsid w:val="7D27863D"/>
    <w:rsid w:val="7DD0F0AA"/>
    <w:rsid w:val="7DD3CBD4"/>
    <w:rsid w:val="7DD84981"/>
    <w:rsid w:val="7DFBDE80"/>
    <w:rsid w:val="7E1AEE44"/>
    <w:rsid w:val="7E3132A7"/>
    <w:rsid w:val="7E3A13BB"/>
    <w:rsid w:val="7E81A17B"/>
    <w:rsid w:val="7EF7B502"/>
    <w:rsid w:val="7F05F6CB"/>
    <w:rsid w:val="7F087C15"/>
    <w:rsid w:val="7F2D1367"/>
    <w:rsid w:val="7F309B25"/>
    <w:rsid w:val="7FAF6136"/>
    <w:rsid w:val="7FBDCB61"/>
    <w:rsid w:val="7FE3E7A1"/>
    <w:rsid w:val="7FEDAB1A"/>
    <w:rsid w:val="7FEF75BA"/>
    <w:rsid w:val="7FEFF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89B4E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styleId="Normal" w:default="1">
    <w:name w:val="Normal"/>
    <w:qFormat/>
    <w:rsid w:val="00613139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color="94B6D2" w:themeColor="accent1" w:sz="8" w:space="1"/>
      </w:pBdr>
      <w:spacing w:before="240" w:after="120"/>
      <w:outlineLvl w:val="1"/>
    </w:pPr>
    <w:rPr>
      <w:rFonts w:asciiTheme="majorHAnsi" w:hAnsiTheme="majorHAnsi" w:eastAsiaTheme="majorEastAsia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4D3011"/>
    <w:rPr>
      <w:rFonts w:asciiTheme="majorHAnsi" w:hAnsiTheme="majorHAnsi" w:eastAsiaTheme="majorEastAsia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styleId="TitleChar" w:customStyle="1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AD76E2"/>
    <w:rPr>
      <w:rFonts w:asciiTheme="majorHAnsi" w:hAnsiTheme="majorHAnsi" w:eastAsiaTheme="majorEastAsia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styleId="DateChar" w:customStyle="1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styleId="SubtitleChar" w:customStyle="1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styleId="Heading3Char" w:customStyle="1">
    <w:name w:val="Heading 3 Char"/>
    <w:basedOn w:val="DefaultParagraphFont"/>
    <w:link w:val="Heading3"/>
    <w:uiPriority w:val="9"/>
    <w:rsid w:val="00D5459D"/>
    <w:rPr>
      <w:rFonts w:asciiTheme="majorHAnsi" w:hAnsiTheme="majorHAnsi" w:eastAsiaTheme="majorEastAsia" w:cstheme="majorBidi"/>
      <w:b/>
      <w:caps/>
      <w:color w:val="548AB7" w:themeColor="accent1" w:themeShade="BF"/>
      <w:sz w:val="22"/>
    </w:rPr>
  </w:style>
  <w:style w:type="character" w:styleId="Heading4Char" w:customStyle="1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09796F"/>
    <w:rPr>
      <w:color w:val="704404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503EC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503EC"/>
    <w:rPr>
      <w:b/>
      <w:bCs/>
    </w:rPr>
  </w:style>
  <w:style w:type="paragraph" w:styleId="ListParagraph">
    <w:name w:val="List Paragraph"/>
    <w:basedOn w:val="Normal"/>
    <w:uiPriority w:val="34"/>
    <w:qFormat/>
    <w:rsid w:val="0099077F"/>
    <w:pPr>
      <w:ind w:left="720"/>
      <w:contextualSpacing/>
    </w:pPr>
  </w:style>
  <w:style w:type="paragraph" w:styleId="NoSpacing">
    <w:name w:val="No Spacing"/>
    <w:uiPriority w:val="1"/>
    <w:qFormat/>
    <w:rsid w:val="00006888"/>
    <w:rPr>
      <w:sz w:val="18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5Char" w:customStyle="1" mc:Ignorable="w14">
    <w:name xmlns:w="http://schemas.openxmlformats.org/wordprocessingml/2006/main" w:val="Heading 5 Char"/>
    <w:basedOn xmlns:w="http://schemas.openxmlformats.org/wordprocessingml/2006/main" w:val="DefaultParagraphFont"/>
    <w:link xmlns:w="http://schemas.openxmlformats.org/wordprocessingml/2006/main" w:val="Heading5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5" mc:Ignorable="w14">
    <w:name xmlns:w="http://schemas.openxmlformats.org/wordprocessingml/2006/main" w:val="heading 5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5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4"/>
    </w:pPr>
    <w:rPr xmlns:w="http://schemas.openxmlformats.org/wordprocessingml/2006/main">
      <w:rFonts w:eastAsiaTheme="majorEastAsia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6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mailto:Joemcgirr89@gmail.com" TargetMode="External" Id="R68205d19a1824192" /><Relationship Type="http://schemas.openxmlformats.org/officeDocument/2006/relationships/hyperlink" Target="mailto:medium.com/@joemcgirr89" TargetMode="External" Id="R22af981e277d4aff" /><Relationship Type="http://schemas.openxmlformats.org/officeDocument/2006/relationships/hyperlink" Target="https://gitlab.com/joe.mcgirr" TargetMode="External" Id="R88f221f2c6444c4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wbr\AppData\Roaming\Microsoft\Templates\Blue%20gr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0587CE7AAEE46DF9E776C087C174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FE1C2-A3DD-4386-B1B1-62A1142EFC94}"/>
      </w:docPartPr>
      <w:docPartBody>
        <w:p w:rsidR="001C62C5" w:rsidP="002C07EE" w:rsidRDefault="002C07EE">
          <w:pPr>
            <w:pStyle w:val="30587CE7AAEE46DF9E776C087C174D8B"/>
          </w:pPr>
          <w:r w:rsidRPr="00036450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23"/>
    <w:rsid w:val="001C62C5"/>
    <w:rsid w:val="0024754F"/>
    <w:rsid w:val="002C07EE"/>
    <w:rsid w:val="004D65D9"/>
    <w:rsid w:val="006B7B34"/>
    <w:rsid w:val="00700BD8"/>
    <w:rsid w:val="007141F7"/>
    <w:rsid w:val="008D7F0B"/>
    <w:rsid w:val="008E182B"/>
    <w:rsid w:val="00C41B6A"/>
    <w:rsid w:val="00C93B92"/>
    <w:rsid w:val="00D320C7"/>
    <w:rsid w:val="00E151A6"/>
    <w:rsid w:val="00ED1D23"/>
    <w:rsid w:val="00FC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ED1D23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587CE7AAEE46DF9E776C087C174D8B">
    <w:name w:val="30587CE7AAEE46DF9E776C087C174D8B"/>
    <w:rsid w:val="002C07EE"/>
  </w:style>
  <w:style w:type="character" w:styleId="Hyperlink">
    <w:name w:val="Hyperlink"/>
    <w:basedOn w:val="DefaultParagraphFont"/>
    <w:uiPriority w:val="99"/>
    <w:unhideWhenUsed/>
    <w:rsid w:val="00ED1D23"/>
    <w:rPr>
      <w:color w:val="BF4E14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D1D23"/>
    <w:rPr>
      <w:rFonts w:asciiTheme="majorHAnsi" w:eastAsiaTheme="majorEastAsia" w:hAnsiTheme="majorHAnsi" w:cstheme="majorBidi"/>
      <w:b/>
      <w:bCs/>
      <w:caps/>
      <w:szCs w:val="26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C:\Users\andrewbr\AppData\Roaming\Microsoft\Templates\Blue grey resume.dotx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Joe Mcgirr</lastModifiedBy>
  <revision>20</revision>
  <dcterms:created xsi:type="dcterms:W3CDTF">2024-11-28T00:53:00.0000000Z</dcterms:created>
  <dcterms:modified xsi:type="dcterms:W3CDTF">2026-05-08T00:49:24.1088959Z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